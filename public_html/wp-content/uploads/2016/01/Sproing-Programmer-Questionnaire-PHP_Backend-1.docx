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AF6D3" w14:textId="77777777" w:rsidR="0009532E" w:rsidRPr="00A60692" w:rsidRDefault="0009532E" w:rsidP="00F74415">
      <w:pPr>
        <w:rPr>
          <w:rStyle w:val="IntenseEmphasis"/>
        </w:rPr>
      </w:pPr>
    </w:p>
    <w:p w14:paraId="51DBEB2C" w14:textId="77777777" w:rsidR="00F74415" w:rsidRPr="00F74415" w:rsidRDefault="00F74415" w:rsidP="00F74415">
      <w:pPr>
        <w:rPr>
          <w:lang w:val="de-AT"/>
        </w:rPr>
      </w:pPr>
    </w:p>
    <w:p w14:paraId="7CD9CDBF" w14:textId="77777777" w:rsidR="00F74415" w:rsidRDefault="001936F7" w:rsidP="00F74415">
      <w:pPr>
        <w:pStyle w:val="Heading1"/>
        <w:rPr>
          <w:lang w:val="en-US"/>
        </w:rPr>
      </w:pPr>
      <w:r>
        <w:rPr>
          <w:lang w:val="en-US"/>
        </w:rPr>
        <w:t>Questionnaire</w:t>
      </w:r>
    </w:p>
    <w:p w14:paraId="4AB725A0" w14:textId="77777777" w:rsidR="00984658" w:rsidRPr="00984658" w:rsidRDefault="00984658" w:rsidP="00984658">
      <w:pPr>
        <w:rPr>
          <w:lang w:val="en-US"/>
        </w:rPr>
      </w:pPr>
    </w:p>
    <w:p w14:paraId="6F2B5419" w14:textId="77777777" w:rsidR="00F74415" w:rsidRPr="00BA037F" w:rsidRDefault="00F74415" w:rsidP="00F74415">
      <w:pPr>
        <w:pStyle w:val="Heading2"/>
        <w:rPr>
          <w:lang w:val="en-US"/>
        </w:rPr>
      </w:pPr>
      <w:r w:rsidRPr="00BA037F">
        <w:rPr>
          <w:lang w:val="en-US"/>
        </w:rPr>
        <w:t>Programmers</w:t>
      </w:r>
    </w:p>
    <w:p w14:paraId="6C462F47" w14:textId="77777777" w:rsidR="00722D3B" w:rsidRPr="00871E7B" w:rsidRDefault="00F74415" w:rsidP="00722D3B">
      <w:pPr>
        <w:rPr>
          <w:rStyle w:val="Emphasis"/>
        </w:rPr>
      </w:pPr>
      <w:r w:rsidRPr="00871E7B">
        <w:rPr>
          <w:rStyle w:val="Emphasis"/>
        </w:rPr>
        <w:t xml:space="preserve">Thanks for taking the time to fill this out! It’ll help us to get a better understanding of you as a programmer and person. We will then follow up on this with an interview to discuss your answers. Some questions may seem a bit vague, but they are intentionally so.  </w:t>
      </w:r>
    </w:p>
    <w:p w14:paraId="5B909BB8" w14:textId="77777777" w:rsidR="00722D3B" w:rsidRPr="00722D3B" w:rsidRDefault="00722D3B" w:rsidP="00722D3B">
      <w:pPr>
        <w:pStyle w:val="Heading3"/>
      </w:pPr>
      <w:r>
        <w:t>Question</w:t>
      </w:r>
      <w:r w:rsidRPr="00722D3B">
        <w:t xml:space="preserve"> 1</w:t>
      </w:r>
    </w:p>
    <w:p w14:paraId="55B2D575" w14:textId="77777777" w:rsidR="00722D3B" w:rsidRDefault="00722D3B" w:rsidP="00722D3B">
      <w:r w:rsidRPr="00722D3B">
        <w:t>List all games or other relevant projects you’ve worked on with a detailed description of your tasks (if you have</w:t>
      </w:r>
      <w:r>
        <w:t>n’t done so in your CV already)</w:t>
      </w:r>
    </w:p>
    <w:p w14:paraId="48B3CDC2" w14:textId="77777777" w:rsidR="005405E8" w:rsidRDefault="005405E8" w:rsidP="00722D3B"/>
    <w:p w14:paraId="34E966AA" w14:textId="77777777" w:rsidR="005405E8" w:rsidRDefault="005405E8" w:rsidP="00D744D5">
      <w:r w:rsidRPr="00D744D5">
        <w:rPr>
          <w:b/>
        </w:rPr>
        <w:t>Spice Bandits (T-Studio/On-5; iOS)</w:t>
      </w:r>
      <w:r w:rsidR="00D744D5" w:rsidRPr="00D744D5">
        <w:rPr>
          <w:b/>
        </w:rPr>
        <w:t>.</w:t>
      </w:r>
      <w:r w:rsidR="00F52F25">
        <w:t xml:space="preserve"> I have written</w:t>
      </w:r>
      <w:r>
        <w:t xml:space="preserve"> </w:t>
      </w:r>
      <w:r w:rsidR="00F52F25">
        <w:t xml:space="preserve">a </w:t>
      </w:r>
      <w:r>
        <w:t xml:space="preserve">majority of code for </w:t>
      </w:r>
      <w:r w:rsidR="00D744D5">
        <w:t xml:space="preserve">the </w:t>
      </w:r>
      <w:r>
        <w:t>backend</w:t>
      </w:r>
      <w:r w:rsidR="00BA0F3D">
        <w:t xml:space="preserve"> (PHP; MySQL)</w:t>
      </w:r>
      <w:r w:rsidR="00F52F25">
        <w:t>. Also</w:t>
      </w:r>
      <w:r>
        <w:t xml:space="preserve"> </w:t>
      </w:r>
      <w:r w:rsidR="00F52F25">
        <w:t xml:space="preserve">I did some network administrator tasks with </w:t>
      </w:r>
      <w:r>
        <w:t>AWS EC2 instances</w:t>
      </w:r>
      <w:r w:rsidR="00F52F25">
        <w:t>.</w:t>
      </w:r>
    </w:p>
    <w:p w14:paraId="791463C4" w14:textId="77777777" w:rsidR="00D744D5" w:rsidRDefault="00D744D5" w:rsidP="00D744D5"/>
    <w:p w14:paraId="1E445881" w14:textId="77777777" w:rsidR="005405E8" w:rsidRDefault="005405E8" w:rsidP="00D744D5">
      <w:r w:rsidRPr="00D744D5">
        <w:rPr>
          <w:b/>
        </w:rPr>
        <w:t>Holy Wars (On-5; Android)</w:t>
      </w:r>
      <w:r w:rsidR="00D744D5">
        <w:rPr>
          <w:b/>
        </w:rPr>
        <w:t>.</w:t>
      </w:r>
      <w:r>
        <w:t xml:space="preserve"> </w:t>
      </w:r>
      <w:r w:rsidR="00D744D5">
        <w:t xml:space="preserve">I did </w:t>
      </w:r>
      <w:r>
        <w:t xml:space="preserve">same </w:t>
      </w:r>
      <w:r w:rsidR="00D744D5">
        <w:t xml:space="preserve">things </w:t>
      </w:r>
      <w:r>
        <w:t xml:space="preserve">as </w:t>
      </w:r>
      <w:r w:rsidR="00D744D5">
        <w:t xml:space="preserve">for </w:t>
      </w:r>
      <w:r>
        <w:t>Spice Bandits</w:t>
      </w:r>
      <w:r w:rsidR="00D744D5">
        <w:t>.</w:t>
      </w:r>
    </w:p>
    <w:p w14:paraId="3F0421E8" w14:textId="77777777" w:rsidR="00D744D5" w:rsidRDefault="00D744D5" w:rsidP="00D744D5"/>
    <w:p w14:paraId="1C95A158" w14:textId="77777777" w:rsidR="005405E8" w:rsidRDefault="005405E8" w:rsidP="00D744D5">
      <w:r w:rsidRPr="00D744D5">
        <w:rPr>
          <w:b/>
        </w:rPr>
        <w:t>RollerCoaster Tycoon 4 Mobile (Atari/On-5; Android/iOS)</w:t>
      </w:r>
      <w:r w:rsidR="00D744D5">
        <w:t>.</w:t>
      </w:r>
      <w:r>
        <w:t xml:space="preserve"> I changed many things in O5 framework by developing </w:t>
      </w:r>
      <w:r w:rsidR="00D744D5">
        <w:t>other games in</w:t>
      </w:r>
      <w:r w:rsidR="00B228E7">
        <w:t xml:space="preserve"> On-5/T-Studio (it’s basically the same company)</w:t>
      </w:r>
      <w:r w:rsidR="00D744D5">
        <w:t>, that’s why</w:t>
      </w:r>
      <w:r w:rsidR="00B228E7">
        <w:t xml:space="preserve"> </w:t>
      </w:r>
      <w:r w:rsidR="00D744D5">
        <w:t xml:space="preserve">I was some kind of technical consultant for guys from </w:t>
      </w:r>
      <w:r w:rsidR="00B228E7">
        <w:t>Atari and my colleague Rimantas (he was lead backend developer for this project)</w:t>
      </w:r>
    </w:p>
    <w:p w14:paraId="335B5B33" w14:textId="77777777" w:rsidR="00D744D5" w:rsidRDefault="00D744D5" w:rsidP="00D744D5"/>
    <w:p w14:paraId="52C69023" w14:textId="77777777" w:rsidR="00B228E7" w:rsidRDefault="00B228E7" w:rsidP="00D744D5">
      <w:r w:rsidRPr="00D744D5">
        <w:rPr>
          <w:b/>
        </w:rPr>
        <w:t>TipTop</w:t>
      </w:r>
      <w:r w:rsidR="008549DC" w:rsidRPr="00D744D5">
        <w:rPr>
          <w:b/>
        </w:rPr>
        <w:t>: The Last March</w:t>
      </w:r>
      <w:r w:rsidR="008549DC" w:rsidRPr="00D744D5">
        <w:rPr>
          <w:b/>
          <w:lang w:val="en-US"/>
        </w:rPr>
        <w:t>!</w:t>
      </w:r>
      <w:r w:rsidRPr="00D744D5">
        <w:rPr>
          <w:b/>
        </w:rPr>
        <w:t xml:space="preserve"> (T-Studio/On-5; iOS)</w:t>
      </w:r>
      <w:r w:rsidR="00D744D5">
        <w:t>.</w:t>
      </w:r>
      <w:r>
        <w:t xml:space="preserve"> </w:t>
      </w:r>
      <w:r w:rsidR="00D744D5">
        <w:t>T</w:t>
      </w:r>
      <w:r>
        <w:t xml:space="preserve">he first this game doesn’t used buy-more-levels model to unlock </w:t>
      </w:r>
      <w:r w:rsidR="00D744D5">
        <w:t xml:space="preserve">full </w:t>
      </w:r>
      <w:r>
        <w:t xml:space="preserve">game. My task was to </w:t>
      </w:r>
      <w:r w:rsidR="00BA0F3D">
        <w:t>implement such</w:t>
      </w:r>
      <w:r>
        <w:t xml:space="preserve"> change</w:t>
      </w:r>
      <w:r w:rsidR="00D744D5">
        <w:t xml:space="preserve"> on backend</w:t>
      </w:r>
      <w:r>
        <w:t>.</w:t>
      </w:r>
      <w:r w:rsidR="00BA0F3D">
        <w:t xml:space="preserve"> (PHP; MySQL).</w:t>
      </w:r>
    </w:p>
    <w:p w14:paraId="26947C09" w14:textId="77777777" w:rsidR="00D744D5" w:rsidRDefault="00D744D5" w:rsidP="00D744D5"/>
    <w:p w14:paraId="29673FA2" w14:textId="77777777" w:rsidR="00B228E7" w:rsidRDefault="00B228E7" w:rsidP="00D744D5">
      <w:r w:rsidRPr="00D744D5">
        <w:rPr>
          <w:b/>
        </w:rPr>
        <w:t>We Doodle (Ngmoco/On-5; iOS)</w:t>
      </w:r>
      <w:r w:rsidR="00D744D5">
        <w:t>.</w:t>
      </w:r>
      <w:r>
        <w:t xml:space="preserve"> I was I </w:t>
      </w:r>
      <w:r w:rsidR="00D744D5">
        <w:t xml:space="preserve">a </w:t>
      </w:r>
      <w:r>
        <w:t>guy who tried to fix all unplanned bugs when this game launched</w:t>
      </w:r>
      <w:r w:rsidR="00BA0F3D">
        <w:t xml:space="preserve"> (PHP; MySQL)</w:t>
      </w:r>
    </w:p>
    <w:p w14:paraId="790105EF" w14:textId="77777777" w:rsidR="00D744D5" w:rsidRDefault="00D744D5" w:rsidP="00D744D5"/>
    <w:p w14:paraId="374DAB18" w14:textId="77777777" w:rsidR="00B228E7" w:rsidRDefault="008549DC" w:rsidP="00D744D5">
      <w:r w:rsidRPr="00D744D5">
        <w:rPr>
          <w:b/>
        </w:rPr>
        <w:t>Charadium 2/Draw Mania (On-5; iOS)</w:t>
      </w:r>
      <w:r w:rsidR="00D744D5">
        <w:t>.</w:t>
      </w:r>
      <w:r>
        <w:t xml:space="preserve"> On-5 brought back rights from Ngmoco for “We Doodle” and renamed</w:t>
      </w:r>
      <w:r w:rsidR="00D744D5">
        <w:t xml:space="preserve"> this</w:t>
      </w:r>
      <w:r>
        <w:t xml:space="preserve"> game into </w:t>
      </w:r>
      <w:r w:rsidR="00D744D5">
        <w:t>“</w:t>
      </w:r>
      <w:r>
        <w:t>Charadium 2</w:t>
      </w:r>
      <w:r w:rsidR="00D744D5">
        <w:t>”</w:t>
      </w:r>
      <w:r>
        <w:t xml:space="preserve">. My job was to </w:t>
      </w:r>
      <w:r w:rsidR="00D744D5">
        <w:t>help them to migrate all data and configure</w:t>
      </w:r>
      <w:r>
        <w:t xml:space="preserve"> AWS servers. Later this game again was renamed to “Draw Mania”</w:t>
      </w:r>
      <w:r w:rsidR="00D744D5">
        <w:t>.</w:t>
      </w:r>
      <w:r>
        <w:t xml:space="preserve"> I helped a bit with new website.</w:t>
      </w:r>
    </w:p>
    <w:p w14:paraId="39A98891" w14:textId="77777777" w:rsidR="00D744D5" w:rsidRDefault="00D744D5" w:rsidP="00D744D5"/>
    <w:p w14:paraId="37E8FC24" w14:textId="77777777" w:rsidR="008549DC" w:rsidRDefault="00BA0F3D" w:rsidP="00D744D5">
      <w:r w:rsidRPr="00D744D5">
        <w:rPr>
          <w:b/>
        </w:rPr>
        <w:t>Project DickValley (Greatest Games; iOS)</w:t>
      </w:r>
      <w:r w:rsidR="00D744D5">
        <w:t>.</w:t>
      </w:r>
      <w:r>
        <w:t xml:space="preserve"> I was hired as backend developer for </w:t>
      </w:r>
      <w:r w:rsidR="003462D9">
        <w:t>some “Clash of Clans” clone with this very strange codename (at the time when I joined the project this codename was everywhere on client side</w:t>
      </w:r>
      <w:r w:rsidR="00910757">
        <w:t>s code)</w:t>
      </w:r>
      <w:r w:rsidR="003462D9">
        <w:t xml:space="preserve">. For this project I decided to use AWS, PHP, MySQL and Websockets. I can’t remember </w:t>
      </w:r>
      <w:r w:rsidR="00B613AC">
        <w:t xml:space="preserve">why </w:t>
      </w:r>
      <w:r w:rsidR="00910757">
        <w:t xml:space="preserve">and how </w:t>
      </w:r>
      <w:r w:rsidR="003462D9">
        <w:t xml:space="preserve">it happened but at one time I also coded in C# some </w:t>
      </w:r>
      <w:r w:rsidR="00B613AC">
        <w:t>network</w:t>
      </w:r>
      <w:r w:rsidR="00910757">
        <w:t>ing</w:t>
      </w:r>
      <w:r w:rsidR="00B613AC">
        <w:t xml:space="preserve"> code. The client used Unity engine. </w:t>
      </w:r>
      <w:r w:rsidR="00B613AC">
        <w:br/>
      </w:r>
      <w:r w:rsidR="00B613AC">
        <w:br/>
        <w:t xml:space="preserve">I don’t know what happened with this project. I leaved it because my results were not good </w:t>
      </w:r>
      <w:r w:rsidR="00B613AC">
        <w:lastRenderedPageBreak/>
        <w:t>enough for my boss</w:t>
      </w:r>
      <w:r w:rsidR="00A3050B">
        <w:t xml:space="preserve"> (I </w:t>
      </w:r>
      <w:r w:rsidR="00910757">
        <w:t xml:space="preserve">can say </w:t>
      </w:r>
      <w:r w:rsidR="00A3050B">
        <w:t xml:space="preserve">that this happened for my </w:t>
      </w:r>
      <w:r w:rsidR="00910757">
        <w:t xml:space="preserve">two </w:t>
      </w:r>
      <w:r w:rsidR="00A3050B">
        <w:t xml:space="preserve">co-workers too; I think my boss wanted much more than any </w:t>
      </w:r>
      <w:r w:rsidR="00910757">
        <w:t>average</w:t>
      </w:r>
      <w:r w:rsidR="00A3050B">
        <w:t xml:space="preserve"> developer like me </w:t>
      </w:r>
      <w:r w:rsidR="00910757">
        <w:t>could do</w:t>
      </w:r>
      <w:r w:rsidR="00A3050B">
        <w:t>).</w:t>
      </w:r>
    </w:p>
    <w:p w14:paraId="001DC647" w14:textId="77777777" w:rsidR="00D744D5" w:rsidRDefault="00D744D5" w:rsidP="00D744D5"/>
    <w:p w14:paraId="114C3310" w14:textId="77777777" w:rsidR="00A3050B" w:rsidRDefault="00A3050B" w:rsidP="00D744D5">
      <w:r w:rsidRPr="00D744D5">
        <w:rPr>
          <w:b/>
        </w:rPr>
        <w:t>Karas (Win)</w:t>
      </w:r>
      <w:r w:rsidR="00D744D5" w:rsidRPr="00D744D5">
        <w:rPr>
          <w:b/>
        </w:rPr>
        <w:t>.</w:t>
      </w:r>
      <w:r w:rsidR="00D744D5">
        <w:t xml:space="preserve"> T</w:t>
      </w:r>
      <w:r>
        <w:t xml:space="preserve">his is my research project that I </w:t>
      </w:r>
      <w:r w:rsidR="00910757">
        <w:t>as an example in</w:t>
      </w:r>
      <w:r>
        <w:t xml:space="preserve"> my master thesis at Vilnius Gediminas Technical University. This game demonstrates example how to use P2P for </w:t>
      </w:r>
      <w:r w:rsidR="00910757">
        <w:t xml:space="preserve">multiplayer </w:t>
      </w:r>
      <w:r>
        <w:t>game. It’s possible to find this game on my GitHub account. I wrote this game from the scratch</w:t>
      </w:r>
      <w:r w:rsidR="00910757">
        <w:t xml:space="preserve"> and written in VisualBasic.Net.</w:t>
      </w:r>
    </w:p>
    <w:p w14:paraId="334FB92B" w14:textId="77777777" w:rsidR="00D744D5" w:rsidRDefault="00D744D5" w:rsidP="00D744D5"/>
    <w:p w14:paraId="147F6BFD" w14:textId="77777777" w:rsidR="003D573F" w:rsidRDefault="003D573F" w:rsidP="00D744D5">
      <w:r w:rsidRPr="00D744D5">
        <w:rPr>
          <w:b/>
        </w:rPr>
        <w:t>StupidFall (Win)</w:t>
      </w:r>
      <w:r w:rsidR="00D744D5" w:rsidRPr="00D744D5">
        <w:rPr>
          <w:b/>
        </w:rPr>
        <w:t>.</w:t>
      </w:r>
      <w:r>
        <w:t xml:space="preserve"> </w:t>
      </w:r>
      <w:r w:rsidR="00D744D5">
        <w:t>V</w:t>
      </w:r>
      <w:r>
        <w:t>ery simple game written for competition to write a small game</w:t>
      </w:r>
      <w:r w:rsidR="00910757">
        <w:t xml:space="preserve"> with not more than</w:t>
      </w:r>
      <w:r>
        <w:t xml:space="preserve"> </w:t>
      </w:r>
      <w:r w:rsidR="00910757">
        <w:t>50 lines. The source code is</w:t>
      </w:r>
      <w:r>
        <w:t xml:space="preserve"> also available </w:t>
      </w:r>
      <w:r w:rsidR="00910757">
        <w:t>o</w:t>
      </w:r>
      <w:r>
        <w:t>n my GitHub account. The game was written in FreeBasic language.</w:t>
      </w:r>
    </w:p>
    <w:p w14:paraId="775E8BE5" w14:textId="77777777" w:rsidR="00D744D5" w:rsidRDefault="00D744D5" w:rsidP="00D744D5"/>
    <w:p w14:paraId="0129B8DF" w14:textId="77777777" w:rsidR="003D573F" w:rsidRDefault="003D573F" w:rsidP="00D744D5">
      <w:r w:rsidRPr="00D744D5">
        <w:rPr>
          <w:b/>
        </w:rPr>
        <w:t>Seabattle (EggDrop AddOn)</w:t>
      </w:r>
      <w:r w:rsidR="00D744D5" w:rsidRPr="00D744D5">
        <w:rPr>
          <w:b/>
        </w:rPr>
        <w:t>.</w:t>
      </w:r>
      <w:r>
        <w:t xml:space="preserve"> </w:t>
      </w:r>
      <w:r w:rsidR="00910757">
        <w:t>T</w:t>
      </w:r>
      <w:r>
        <w:t>his game was written by myself as add-on for popular IRC bot EggDrop. Two players can play classical sea battle game. Everything is written in TCL language and this add-on uses MySQL database</w:t>
      </w:r>
      <w:r w:rsidR="00E679E5">
        <w:t>. The source code is available on my GitHub account.</w:t>
      </w:r>
    </w:p>
    <w:p w14:paraId="38A5ED0C" w14:textId="77777777" w:rsidR="00910757" w:rsidRDefault="00910757" w:rsidP="00D744D5"/>
    <w:p w14:paraId="5083BB61" w14:textId="77777777" w:rsidR="003D573F" w:rsidRDefault="00E679E5" w:rsidP="00D744D5">
      <w:r w:rsidRPr="00910757">
        <w:rPr>
          <w:b/>
        </w:rPr>
        <w:t>Childhood disasters (HTML5)</w:t>
      </w:r>
      <w:r>
        <w:t xml:space="preserve"> – I and my friend </w:t>
      </w:r>
      <w:r w:rsidRPr="00E679E5">
        <w:t>Vaigintas</w:t>
      </w:r>
      <w:r>
        <w:t xml:space="preserve"> tried to make a game at GameJam 2014 and this is the result, what can be done without any engine from the scratch. The source code is available on GlobalGameJam.org website.</w:t>
      </w:r>
    </w:p>
    <w:p w14:paraId="68B84B42" w14:textId="77777777" w:rsidR="00E679E5" w:rsidRDefault="00E679E5" w:rsidP="00E679E5"/>
    <w:p w14:paraId="012C06B6" w14:textId="77777777" w:rsidR="00E679E5" w:rsidRDefault="00E679E5" w:rsidP="00E679E5">
      <w:r>
        <w:t xml:space="preserve">Also I have </w:t>
      </w:r>
      <w:r w:rsidR="004653F6">
        <w:t>developed</w:t>
      </w:r>
      <w:r>
        <w:t xml:space="preserve"> few small promo games </w:t>
      </w:r>
      <w:r w:rsidR="004653F6">
        <w:t xml:space="preserve">for </w:t>
      </w:r>
      <w:r>
        <w:t xml:space="preserve">Gaumina. But right now I can’t remember names and </w:t>
      </w:r>
      <w:r w:rsidR="00441CC6">
        <w:t xml:space="preserve">anything </w:t>
      </w:r>
      <w:r>
        <w:t xml:space="preserve">about </w:t>
      </w:r>
      <w:r w:rsidR="00441CC6">
        <w:t>how these games worked</w:t>
      </w:r>
      <w:r>
        <w:t xml:space="preserve">. I can remember that we used </w:t>
      </w:r>
      <w:r w:rsidR="00441CC6">
        <w:t xml:space="preserve">for </w:t>
      </w:r>
      <w:r>
        <w:t>this project Flash client side and PHP on backend</w:t>
      </w:r>
      <w:r w:rsidR="00441CC6">
        <w:t xml:space="preserve"> (I have worked with this part)</w:t>
      </w:r>
      <w:r>
        <w:t xml:space="preserve">. </w:t>
      </w:r>
    </w:p>
    <w:p w14:paraId="110A1E88" w14:textId="77777777" w:rsidR="00722D3B" w:rsidRPr="00722D3B" w:rsidRDefault="00722D3B" w:rsidP="00722D3B">
      <w:pPr>
        <w:pStyle w:val="Heading3"/>
      </w:pPr>
      <w:r>
        <w:t>Question</w:t>
      </w:r>
      <w:r w:rsidRPr="00722D3B">
        <w:t xml:space="preserve"> 2</w:t>
      </w:r>
    </w:p>
    <w:p w14:paraId="4C41F38A" w14:textId="77777777" w:rsidR="00410A60" w:rsidRDefault="004B5F2D" w:rsidP="004B5F2D">
      <w:r>
        <w:t>Consider a network server application (very simple database-server, compare “MySQL-Remote-Access”) which must be able to handle thousands of client requests simultaneously. What sort of programming techniques and software patterns would you suggest to implement a scaling system? How would you scale with an increasing number of clients? How would you utilize multiple CPUs and multiple machines?</w:t>
      </w:r>
    </w:p>
    <w:p w14:paraId="1928D9F4" w14:textId="77777777" w:rsidR="00703F99" w:rsidRDefault="00703F99" w:rsidP="004B5F2D"/>
    <w:p w14:paraId="4F3E1525" w14:textId="77777777" w:rsidR="00553C4D" w:rsidRDefault="00362F5B" w:rsidP="004B5F2D">
      <w:r>
        <w:t>At the first I want to say, that t</w:t>
      </w:r>
      <w:r w:rsidR="00553C4D">
        <w:t>here</w:t>
      </w:r>
      <w:r w:rsidR="00441CC6">
        <w:t xml:space="preserve"> are</w:t>
      </w:r>
      <w:r>
        <w:t xml:space="preserve"> so</w:t>
      </w:r>
      <w:r w:rsidR="00553C4D">
        <w:t xml:space="preserve"> many books about this topic</w:t>
      </w:r>
      <w:r>
        <w:rPr>
          <w:lang w:val="en-US"/>
        </w:rPr>
        <w:t>!</w:t>
      </w:r>
      <w:r w:rsidR="00553C4D">
        <w:t xml:space="preserve"> </w:t>
      </w:r>
      <w:r w:rsidR="008211AD">
        <w:t xml:space="preserve">That’s why I don’t think so that I could give </w:t>
      </w:r>
      <w:r>
        <w:t xml:space="preserve">a </w:t>
      </w:r>
      <w:r w:rsidR="008211AD">
        <w:t>full answer to this question.</w:t>
      </w:r>
    </w:p>
    <w:p w14:paraId="1BBE0C6D" w14:textId="77777777" w:rsidR="00CE4A3D" w:rsidRDefault="00CE4A3D" w:rsidP="004B5F2D"/>
    <w:p w14:paraId="64EF7F39" w14:textId="77777777" w:rsidR="00CE4A3D" w:rsidRDefault="00362F5B" w:rsidP="004B5F2D">
      <w:r>
        <w:t>It’s</w:t>
      </w:r>
      <w:r w:rsidR="00CE4A3D">
        <w:t xml:space="preserve"> </w:t>
      </w:r>
      <w:r>
        <w:t xml:space="preserve">a </w:t>
      </w:r>
      <w:r w:rsidR="00CE4A3D">
        <w:t xml:space="preserve">good idea </w:t>
      </w:r>
      <w:r w:rsidR="00475197">
        <w:t>to write a code for</w:t>
      </w:r>
      <w:r w:rsidR="00320100">
        <w:t xml:space="preserve"> database thinking about master-slave</w:t>
      </w:r>
      <w:r w:rsidR="00475197">
        <w:t xml:space="preserve">. I think </w:t>
      </w:r>
      <w:r w:rsidR="00B27138">
        <w:t xml:space="preserve">the </w:t>
      </w:r>
      <w:r w:rsidR="00475197">
        <w:t xml:space="preserve">best but </w:t>
      </w:r>
      <w:r w:rsidR="00320100">
        <w:t>hardest</w:t>
      </w:r>
      <w:r w:rsidR="00475197">
        <w:t xml:space="preserve"> implementation would be if developer could execute queries on a same </w:t>
      </w:r>
      <w:r w:rsidR="00320100">
        <w:t xml:space="preserve">instance of </w:t>
      </w:r>
      <w:r w:rsidR="00475197">
        <w:t xml:space="preserve">database class which automatically selects </w:t>
      </w:r>
      <w:r w:rsidR="00320100">
        <w:t xml:space="preserve">how </w:t>
      </w:r>
      <w:r w:rsidR="00475197">
        <w:t>master or any of slave</w:t>
      </w:r>
      <w:r w:rsidR="00320100">
        <w:t xml:space="preserve"> database servers</w:t>
      </w:r>
      <w:r w:rsidR="00475197">
        <w:t xml:space="preserve">. Master instance should be used only for writing data, and slaves for selecting. This is because in most cases select operation is </w:t>
      </w:r>
      <w:r w:rsidR="00475197" w:rsidRPr="00475197">
        <w:t>more frequent</w:t>
      </w:r>
      <w:r w:rsidR="00475197">
        <w:t xml:space="preserve"> and </w:t>
      </w:r>
      <w:r w:rsidR="00D635F7">
        <w:t>client applications wants to get data as soon as possible. Script should select automatically slave nodes by a usage</w:t>
      </w:r>
      <w:r w:rsidR="00320100">
        <w:t xml:space="preserve"> (lowest usage database server gets new task)</w:t>
      </w:r>
      <w:r w:rsidR="00D635F7">
        <w:t xml:space="preserve">. For all this stuff </w:t>
      </w:r>
      <w:r w:rsidR="00320100">
        <w:t>I</w:t>
      </w:r>
      <w:r w:rsidR="00D635F7">
        <w:t xml:space="preserve"> would use Factory pattern for creating all database </w:t>
      </w:r>
      <w:r w:rsidR="00D635F7">
        <w:lastRenderedPageBreak/>
        <w:t xml:space="preserve">connections, Filter pattern for filtering queries to route them to correct database instance (master or slave) and Singleton to get </w:t>
      </w:r>
      <w:r w:rsidR="00AA382E">
        <w:t xml:space="preserve">an instance of </w:t>
      </w:r>
      <w:r w:rsidR="00320100">
        <w:t xml:space="preserve">main </w:t>
      </w:r>
      <w:r w:rsidR="00AA382E">
        <w:t>database entry point.</w:t>
      </w:r>
    </w:p>
    <w:p w14:paraId="52F08E70" w14:textId="77777777" w:rsidR="00AA382E" w:rsidRDefault="00AA382E" w:rsidP="004B5F2D"/>
    <w:p w14:paraId="71954BA1" w14:textId="77777777" w:rsidR="00AA382E" w:rsidRDefault="00AA382E" w:rsidP="004B5F2D">
      <w:r>
        <w:t xml:space="preserve">All configuration of all database servers </w:t>
      </w:r>
      <w:r w:rsidR="00320100">
        <w:t xml:space="preserve">could </w:t>
      </w:r>
      <w:r>
        <w:t xml:space="preserve">be defined in </w:t>
      </w:r>
      <w:r w:rsidR="009A7970">
        <w:t xml:space="preserve">some </w:t>
      </w:r>
      <w:r>
        <w:t>PHP file as array. In this case it</w:t>
      </w:r>
      <w:r w:rsidR="009A7970">
        <w:t xml:space="preserve"> would be</w:t>
      </w:r>
      <w:r>
        <w:t xml:space="preserve"> </w:t>
      </w:r>
      <w:r w:rsidR="00DE05FA">
        <w:t xml:space="preserve">easy </w:t>
      </w:r>
      <w:r>
        <w:t xml:space="preserve">to include another slave when there is </w:t>
      </w:r>
      <w:r w:rsidR="009A7970">
        <w:t xml:space="preserve">a such need. </w:t>
      </w:r>
      <w:r>
        <w:t>Everything else should work automatically.</w:t>
      </w:r>
    </w:p>
    <w:p w14:paraId="078363BE" w14:textId="77777777" w:rsidR="00AA382E" w:rsidRDefault="00AA382E" w:rsidP="004B5F2D"/>
    <w:p w14:paraId="56961410" w14:textId="77777777" w:rsidR="00AA382E" w:rsidRDefault="00AC297A" w:rsidP="004B5F2D">
      <w:r>
        <w:t xml:space="preserve">Maybe it’s </w:t>
      </w:r>
      <w:r w:rsidR="00DE05FA">
        <w:t xml:space="preserve">also </w:t>
      </w:r>
      <w:r>
        <w:t>a good idea to add</w:t>
      </w:r>
      <w:r w:rsidR="00AA382E">
        <w:t xml:space="preserve"> sharding</w:t>
      </w:r>
      <w:r>
        <w:t xml:space="preserve"> support (but I think developing something that use sharding sucks, but in some cases – when DB is too big</w:t>
      </w:r>
      <w:r w:rsidR="000B4AF3">
        <w:t xml:space="preserve"> and too </w:t>
      </w:r>
      <w:r w:rsidR="009A7970">
        <w:t>busy</w:t>
      </w:r>
      <w:r w:rsidR="00DE05FA">
        <w:t>, I don’t think that there are no any other options to use</w:t>
      </w:r>
      <w:r>
        <w:t>)</w:t>
      </w:r>
      <w:r w:rsidR="00AA382E">
        <w:t xml:space="preserve">. </w:t>
      </w:r>
      <w:r w:rsidR="00DE05FA">
        <w:t>Sharding configuration can be also accessed as array and defined in PHP file.</w:t>
      </w:r>
    </w:p>
    <w:p w14:paraId="568C91D0" w14:textId="77777777" w:rsidR="000F3F91" w:rsidRDefault="000F3F91" w:rsidP="004B5F2D"/>
    <w:p w14:paraId="69C2B6E5" w14:textId="77777777" w:rsidR="00AC297A" w:rsidRDefault="00AC297A" w:rsidP="004B5F2D">
      <w:r>
        <w:t>I think InnoDB type is a good choice</w:t>
      </w:r>
      <w:r w:rsidR="00DE05FA">
        <w:t xml:space="preserve"> for tables</w:t>
      </w:r>
      <w:r>
        <w:t xml:space="preserve"> in most cases. Because it</w:t>
      </w:r>
      <w:r w:rsidR="000B4AF3">
        <w:t xml:space="preserve"> uses row locking technique and doesn’t needs</w:t>
      </w:r>
      <w:r w:rsidR="00DE05FA">
        <w:t xml:space="preserve"> manual</w:t>
      </w:r>
      <w:r w:rsidR="000B4AF3">
        <w:t xml:space="preserve"> optimizations</w:t>
      </w:r>
      <w:r w:rsidR="00DE05FA">
        <w:t xml:space="preserve"> for tables</w:t>
      </w:r>
      <w:r w:rsidR="000B4AF3">
        <w:t xml:space="preserve"> unlike MyISAM.</w:t>
      </w:r>
    </w:p>
    <w:p w14:paraId="6DEF6354" w14:textId="77777777" w:rsidR="000B4AF3" w:rsidRDefault="000B4AF3" w:rsidP="004B5F2D"/>
    <w:p w14:paraId="13C27C30" w14:textId="77777777" w:rsidR="00DE05FA" w:rsidRDefault="000B4AF3" w:rsidP="004B5F2D">
      <w:r>
        <w:t xml:space="preserve">Correct indexes on all tables </w:t>
      </w:r>
      <w:r w:rsidR="00DE05FA">
        <w:t>is</w:t>
      </w:r>
      <w:r>
        <w:t xml:space="preserve"> also important thing. </w:t>
      </w:r>
      <w:r w:rsidR="00DE05FA">
        <w:t xml:space="preserve">Wrong </w:t>
      </w:r>
      <w:r>
        <w:t xml:space="preserve">indexes can be </w:t>
      </w:r>
      <w:r w:rsidR="00DE05FA">
        <w:t xml:space="preserve">a </w:t>
      </w:r>
      <w:r>
        <w:t xml:space="preserve">main problem why queries are </w:t>
      </w:r>
      <w:r w:rsidR="00DE05FA">
        <w:t xml:space="preserve">executed </w:t>
      </w:r>
      <w:r>
        <w:t>so slow</w:t>
      </w:r>
      <w:r w:rsidR="00DE05FA">
        <w:t>ly</w:t>
      </w:r>
      <w:r>
        <w:t xml:space="preserve">. </w:t>
      </w:r>
      <w:r w:rsidR="00BF08FF">
        <w:t>Indexes must be added on every column group which are used in where clauses of queries.</w:t>
      </w:r>
    </w:p>
    <w:p w14:paraId="2722FBDB" w14:textId="77777777" w:rsidR="00E238DD" w:rsidRDefault="00E238DD" w:rsidP="004B5F2D"/>
    <w:p w14:paraId="0424BFCD" w14:textId="77777777" w:rsidR="000F3F91" w:rsidRDefault="000F3F91" w:rsidP="004B5F2D">
      <w:r>
        <w:t>Memcache, Redis or at least a disk should be used to cache everything that cou</w:t>
      </w:r>
      <w:r w:rsidR="00BF08FF">
        <w:t>ld be cached to lower usage of MySQL servers</w:t>
      </w:r>
      <w:r>
        <w:t xml:space="preserve"> and </w:t>
      </w:r>
      <w:r w:rsidR="00BF08FF">
        <w:t xml:space="preserve">also </w:t>
      </w:r>
      <w:r>
        <w:t>of processor</w:t>
      </w:r>
      <w:r w:rsidR="00BF08FF">
        <w:t>s</w:t>
      </w:r>
      <w:r>
        <w:t xml:space="preserve"> for server side scripts. Cycles in scripts are very hungry for </w:t>
      </w:r>
      <w:r w:rsidR="00BF08FF">
        <w:t xml:space="preserve">the </w:t>
      </w:r>
      <w:r>
        <w:t>CPU</w:t>
      </w:r>
      <w:r w:rsidR="00BF08FF">
        <w:t>s</w:t>
      </w:r>
      <w:r>
        <w:t xml:space="preserve">. So it’s a good idea to have less of them as possible and cache </w:t>
      </w:r>
      <w:r w:rsidR="00BF08FF">
        <w:t xml:space="preserve">somewhere </w:t>
      </w:r>
      <w:r>
        <w:t>results.</w:t>
      </w:r>
    </w:p>
    <w:p w14:paraId="10DEDAA4" w14:textId="77777777" w:rsidR="000F3F91" w:rsidRDefault="000F3F91" w:rsidP="004B5F2D"/>
    <w:p w14:paraId="50767DC6" w14:textId="77777777" w:rsidR="00BF08FF" w:rsidRDefault="00BF08FF" w:rsidP="004B5F2D">
      <w:r>
        <w:t>With w</w:t>
      </w:r>
      <w:r w:rsidR="000F3F91">
        <w:t xml:space="preserve">ork queues like Beanstalkd </w:t>
      </w:r>
      <w:r>
        <w:t>is possible to divide some background tasks between servers.</w:t>
      </w:r>
    </w:p>
    <w:p w14:paraId="6CC3F79C" w14:textId="77777777" w:rsidR="00AC297A" w:rsidRDefault="00AC297A" w:rsidP="004B5F2D"/>
    <w:p w14:paraId="34FEFDFB" w14:textId="77777777" w:rsidR="00B83FD7" w:rsidRDefault="00AC297A" w:rsidP="004B5F2D">
      <w:r>
        <w:t>To divide all incoming request between servers is a good idea to use some HTTP accelerator like Varnish. This accelerator would select any of existing web servers, redirect there an incoming request and return a result to a client.</w:t>
      </w:r>
    </w:p>
    <w:p w14:paraId="356245A6" w14:textId="77777777" w:rsidR="00316BB1" w:rsidRDefault="00316BB1" w:rsidP="004B5F2D"/>
    <w:p w14:paraId="1616C561" w14:textId="77777777" w:rsidR="00316BB1" w:rsidRDefault="00316BB1" w:rsidP="004B5F2D">
      <w:r>
        <w:t xml:space="preserve">I think it’s also good idea to use tools like </w:t>
      </w:r>
      <w:r w:rsidR="00BF08FF">
        <w:t>Deploybot</w:t>
      </w:r>
      <w:r>
        <w:t xml:space="preserve"> to create a place from where all servers would be updated by one click or just </w:t>
      </w:r>
      <w:r w:rsidR="00BF08FF">
        <w:t xml:space="preserve">a </w:t>
      </w:r>
      <w:r>
        <w:t xml:space="preserve">commit to </w:t>
      </w:r>
      <w:r w:rsidR="00BF08FF">
        <w:t>a linked</w:t>
      </w:r>
      <w:r>
        <w:t xml:space="preserve"> </w:t>
      </w:r>
      <w:r w:rsidR="00BF08FF">
        <w:t>Git/SVN</w:t>
      </w:r>
      <w:r>
        <w:t xml:space="preserve"> repository. </w:t>
      </w:r>
      <w:r w:rsidR="00BF08FF">
        <w:t xml:space="preserve">Such tool can save a lot of time for deploying a code. </w:t>
      </w:r>
    </w:p>
    <w:p w14:paraId="029EC613" w14:textId="77777777" w:rsidR="00BF08FF" w:rsidRDefault="00BF08FF" w:rsidP="004B5F2D"/>
    <w:p w14:paraId="20218459" w14:textId="77777777" w:rsidR="00316BB1" w:rsidRDefault="00316BB1" w:rsidP="004B5F2D">
      <w:r>
        <w:t xml:space="preserve">I know that AWS have similar tool, and there is also auto scaling support for instances </w:t>
      </w:r>
      <w:r w:rsidR="005B77B7">
        <w:t>so I think it would be easiest place to start a huge network application.</w:t>
      </w:r>
    </w:p>
    <w:p w14:paraId="40DEFBB6" w14:textId="77777777" w:rsidR="00312B48" w:rsidRDefault="00312B48" w:rsidP="004B5F2D"/>
    <w:p w14:paraId="456B5A7F" w14:textId="77777777" w:rsidR="00312B48" w:rsidRDefault="00312B48" w:rsidP="004B5F2D">
      <w:r>
        <w:t xml:space="preserve">TravisCI, CodeShip.io, </w:t>
      </w:r>
      <w:r w:rsidRPr="00312B48">
        <w:rPr>
          <w:rStyle w:val="Strong"/>
          <w:rFonts w:ascii="Helvetica" w:hAnsi="Helvetica" w:cs="Helvetica"/>
          <w:b w:val="0"/>
          <w:color w:val="333333"/>
          <w:sz w:val="20"/>
          <w:szCs w:val="20"/>
          <w:shd w:val="clear" w:color="auto" w:fill="FAFAFA"/>
        </w:rPr>
        <w:t>Scrutinizer</w:t>
      </w:r>
      <w:r>
        <w:t xml:space="preserve"> and similar services could be useful also. These services can run automatically tests before merging work branches in to master branch or before deploying code on production servers. Sometimes these services can catch some unnoticed serious bugs.</w:t>
      </w:r>
    </w:p>
    <w:p w14:paraId="427B8AC2" w14:textId="77777777" w:rsidR="00984658" w:rsidRDefault="00984658" w:rsidP="00984658">
      <w:pPr>
        <w:pStyle w:val="Heading3"/>
      </w:pPr>
      <w:r>
        <w:lastRenderedPageBreak/>
        <w:t>Question</w:t>
      </w:r>
      <w:r w:rsidRPr="00722D3B">
        <w:t xml:space="preserve"> </w:t>
      </w:r>
      <w:r>
        <w:t>3</w:t>
      </w:r>
    </w:p>
    <w:p w14:paraId="18871F67" w14:textId="77777777" w:rsidR="00984658" w:rsidRDefault="00984658" w:rsidP="00984658">
      <w:pPr>
        <w:rPr>
          <w:lang w:val="en-US"/>
        </w:rPr>
      </w:pPr>
      <w:r>
        <w:rPr>
          <w:lang w:val="en-US"/>
        </w:rPr>
        <w:t>What PHP Frameworks you have worked with or know?</w:t>
      </w:r>
    </w:p>
    <w:p w14:paraId="12CC6D9D" w14:textId="77777777" w:rsidR="00AD0980" w:rsidRDefault="00AD0980" w:rsidP="00984658">
      <w:pPr>
        <w:rPr>
          <w:rFonts w:ascii="Calibri" w:hAnsi="Calibri"/>
          <w:szCs w:val="22"/>
          <w:lang w:val="en-US"/>
        </w:rPr>
      </w:pPr>
    </w:p>
    <w:p w14:paraId="4795E68B" w14:textId="77777777" w:rsidR="00984658" w:rsidRDefault="00427A9C" w:rsidP="00984658">
      <w:pPr>
        <w:rPr>
          <w:lang w:val="en-US"/>
        </w:rPr>
      </w:pPr>
      <w:r>
        <w:rPr>
          <w:lang w:val="en-US"/>
        </w:rPr>
        <w:t xml:space="preserve">Yii, Symfony 2, CakePHP 1.x, Zend Framework 1, Slim, </w:t>
      </w:r>
      <w:r w:rsidR="008F49C6">
        <w:rPr>
          <w:lang w:val="en-US"/>
        </w:rPr>
        <w:t>O5</w:t>
      </w:r>
      <w:r w:rsidR="00AD0980">
        <w:rPr>
          <w:lang w:val="en-US"/>
        </w:rPr>
        <w:t>, Silex</w:t>
      </w:r>
      <w:r w:rsidR="008F49C6">
        <w:rPr>
          <w:lang w:val="en-US"/>
        </w:rPr>
        <w:t>, Moon</w:t>
      </w:r>
      <w:r w:rsidR="00F2415C">
        <w:rPr>
          <w:lang w:val="en-US"/>
        </w:rPr>
        <w:t>, IPF</w:t>
      </w:r>
      <w:r w:rsidR="00B07F50">
        <w:rPr>
          <w:lang w:val="en-US"/>
        </w:rPr>
        <w:t xml:space="preserve"> – worked</w:t>
      </w:r>
    </w:p>
    <w:p w14:paraId="5CBA3969" w14:textId="77777777" w:rsidR="00B07F50" w:rsidRPr="00984658" w:rsidRDefault="00B07F50" w:rsidP="00984658">
      <w:pPr>
        <w:rPr>
          <w:lang w:val="en-US"/>
        </w:rPr>
      </w:pPr>
      <w:r>
        <w:rPr>
          <w:lang w:val="en-US"/>
        </w:rPr>
        <w:t>Laravel, Code Igniter</w:t>
      </w:r>
      <w:r w:rsidR="00F2415C">
        <w:rPr>
          <w:lang w:val="en-US"/>
        </w:rPr>
        <w:t>, Nette</w:t>
      </w:r>
      <w:r>
        <w:rPr>
          <w:lang w:val="en-US"/>
        </w:rPr>
        <w:t xml:space="preserve"> - </w:t>
      </w:r>
      <w:r w:rsidR="00F2415C">
        <w:rPr>
          <w:lang w:val="en-US"/>
        </w:rPr>
        <w:t>heard</w:t>
      </w:r>
    </w:p>
    <w:p w14:paraId="6F3965F5" w14:textId="77777777" w:rsidR="00984658" w:rsidRPr="00731216" w:rsidRDefault="00984658" w:rsidP="00984658">
      <w:pPr>
        <w:pStyle w:val="Heading3"/>
        <w:rPr>
          <w:lang w:val="en-US"/>
        </w:rPr>
      </w:pPr>
      <w:r>
        <w:t>Question</w:t>
      </w:r>
      <w:r w:rsidRPr="00722D3B">
        <w:t xml:space="preserve"> </w:t>
      </w:r>
      <w:r>
        <w:t>4</w:t>
      </w:r>
    </w:p>
    <w:p w14:paraId="080948AA" w14:textId="77777777" w:rsidR="00984658" w:rsidRDefault="00984658" w:rsidP="00984658">
      <w:pPr>
        <w:rPr>
          <w:lang w:val="en-US"/>
        </w:rPr>
      </w:pPr>
      <w:r>
        <w:rPr>
          <w:lang w:val="en-US"/>
        </w:rPr>
        <w:t>What is the difference between an interface and an abstract class?</w:t>
      </w:r>
    </w:p>
    <w:p w14:paraId="67356185" w14:textId="77777777" w:rsidR="00AD0980" w:rsidRDefault="00AD0980" w:rsidP="00984658">
      <w:pPr>
        <w:rPr>
          <w:lang w:val="en-US"/>
        </w:rPr>
      </w:pPr>
    </w:p>
    <w:p w14:paraId="05EB1B43" w14:textId="77777777" w:rsidR="00984658" w:rsidRPr="00AD0980" w:rsidRDefault="00AD0980" w:rsidP="00984658">
      <w:pPr>
        <w:rPr>
          <w:rFonts w:ascii="Calibri" w:hAnsi="Calibri"/>
          <w:szCs w:val="22"/>
          <w:lang w:val="en-US"/>
        </w:rPr>
      </w:pPr>
      <w:r>
        <w:rPr>
          <w:lang w:val="en-US"/>
        </w:rPr>
        <w:t xml:space="preserve">Every PHP class can implement multiple interfaces but can extend only one abstract class. Also, interfaces can just define what methods class must </w:t>
      </w:r>
      <w:r w:rsidR="00731216">
        <w:rPr>
          <w:lang w:val="en-US"/>
        </w:rPr>
        <w:t>implement</w:t>
      </w:r>
      <w:r>
        <w:rPr>
          <w:lang w:val="en-US"/>
        </w:rPr>
        <w:t xml:space="preserve"> and abstract class</w:t>
      </w:r>
      <w:r w:rsidR="00731216">
        <w:rPr>
          <w:lang w:val="en-US"/>
        </w:rPr>
        <w:t>es</w:t>
      </w:r>
      <w:r>
        <w:rPr>
          <w:lang w:val="en-US"/>
        </w:rPr>
        <w:t xml:space="preserve"> can have fully functional methods and</w:t>
      </w:r>
      <w:r w:rsidR="00731216">
        <w:rPr>
          <w:lang w:val="en-US"/>
        </w:rPr>
        <w:t>/or</w:t>
      </w:r>
      <w:r>
        <w:rPr>
          <w:lang w:val="en-US"/>
        </w:rPr>
        <w:t xml:space="preserve"> variables.</w:t>
      </w:r>
    </w:p>
    <w:p w14:paraId="27819B0E" w14:textId="77777777" w:rsidR="00984658" w:rsidRDefault="00984658" w:rsidP="00984658">
      <w:pPr>
        <w:pStyle w:val="Heading3"/>
      </w:pPr>
      <w:r>
        <w:t>Question</w:t>
      </w:r>
      <w:r w:rsidRPr="00722D3B">
        <w:t xml:space="preserve"> </w:t>
      </w:r>
      <w:r>
        <w:t>5</w:t>
      </w:r>
    </w:p>
    <w:p w14:paraId="32262707" w14:textId="77777777" w:rsidR="00984658" w:rsidRDefault="00984658" w:rsidP="00984658">
      <w:pPr>
        <w:rPr>
          <w:rFonts w:ascii="Calibri" w:hAnsi="Calibri"/>
          <w:szCs w:val="22"/>
          <w:lang w:val="en-US"/>
        </w:rPr>
      </w:pPr>
      <w:r>
        <w:rPr>
          <w:lang w:val="en-US"/>
        </w:rPr>
        <w:t>What are some PHP Design patterns you have worked with?</w:t>
      </w:r>
    </w:p>
    <w:p w14:paraId="7CB40132" w14:textId="77777777" w:rsidR="00984658" w:rsidRDefault="00984658" w:rsidP="004B5F2D"/>
    <w:p w14:paraId="209ECA36" w14:textId="77777777" w:rsidR="00972D6D" w:rsidRDefault="00972D6D" w:rsidP="004B5F2D">
      <w:r>
        <w:t xml:space="preserve">Dependency Injection, Factory, Singleton, Prototype, Front </w:t>
      </w:r>
      <w:r w:rsidR="00815F19">
        <w:t xml:space="preserve">Controller, Iterator, </w:t>
      </w:r>
      <w:r w:rsidR="00D635F7">
        <w:t xml:space="preserve">Filter, </w:t>
      </w:r>
      <w:r w:rsidR="00815F19">
        <w:t>Observer… Maybe there were more but right now I can’t remember.</w:t>
      </w:r>
    </w:p>
    <w:p w14:paraId="06C03497" w14:textId="77777777" w:rsidR="004B5F2D" w:rsidRDefault="004B5F2D" w:rsidP="004B5F2D">
      <w:pPr>
        <w:pStyle w:val="Heading3"/>
      </w:pPr>
      <w:r>
        <w:t>Question</w:t>
      </w:r>
      <w:r w:rsidRPr="00722D3B">
        <w:t xml:space="preserve"> </w:t>
      </w:r>
      <w:r w:rsidR="00984658">
        <w:t>6</w:t>
      </w:r>
    </w:p>
    <w:p w14:paraId="16AE3676" w14:textId="77777777" w:rsidR="00984658" w:rsidRDefault="00984658" w:rsidP="00984658">
      <w:pPr>
        <w:rPr>
          <w:rFonts w:ascii="Calibri" w:hAnsi="Calibri"/>
          <w:szCs w:val="22"/>
          <w:lang w:val="en-US"/>
        </w:rPr>
      </w:pPr>
      <w:r>
        <w:rPr>
          <w:lang w:val="en-US"/>
        </w:rPr>
        <w:t>What methods would you use for Debugging &amp; Profiling a PHP application?</w:t>
      </w:r>
    </w:p>
    <w:p w14:paraId="346C09C9" w14:textId="77777777" w:rsidR="00984658" w:rsidRDefault="00984658" w:rsidP="00984658"/>
    <w:p w14:paraId="2FC03159" w14:textId="77777777" w:rsidR="00AD0980" w:rsidRDefault="00AD0980" w:rsidP="00984658">
      <w:r>
        <w:t>For profiling</w:t>
      </w:r>
      <w:r w:rsidR="00BA7A69">
        <w:t>:</w:t>
      </w:r>
      <w:r>
        <w:t xml:space="preserve"> </w:t>
      </w:r>
      <w:r w:rsidR="00BA7A69">
        <w:t>sometimes</w:t>
      </w:r>
      <w:r>
        <w:t xml:space="preserve"> I use XDebug PHP extension (with </w:t>
      </w:r>
      <w:r w:rsidR="00BA7A69">
        <w:t>trace options enabled</w:t>
      </w:r>
      <w:r>
        <w:t xml:space="preserve">), sometimes I </w:t>
      </w:r>
      <w:r w:rsidR="00731216">
        <w:t xml:space="preserve">use </w:t>
      </w:r>
      <w:r>
        <w:t xml:space="preserve">blackfire.io tool. </w:t>
      </w:r>
    </w:p>
    <w:p w14:paraId="7B31E830" w14:textId="77777777" w:rsidR="00BA7A69" w:rsidRDefault="00BA7A69" w:rsidP="00984658"/>
    <w:p w14:paraId="44A576DE" w14:textId="77777777" w:rsidR="00BA7A69" w:rsidRPr="00BA7A69" w:rsidRDefault="00BA7A69" w:rsidP="00984658">
      <w:r>
        <w:t xml:space="preserve">For debugging: XDebug (without trace options – for speed), or if I’m getting some 500 error I’m trying to find nearest place in </w:t>
      </w:r>
      <w:r w:rsidR="00731216">
        <w:t>a</w:t>
      </w:r>
      <w:r>
        <w:t xml:space="preserve"> code with </w:t>
      </w:r>
      <w:r w:rsidRPr="00BA7A69">
        <w:rPr>
          <w:i/>
        </w:rPr>
        <w:t xml:space="preserve">var_dump </w:t>
      </w:r>
      <w:r>
        <w:t xml:space="preserve">and </w:t>
      </w:r>
      <w:r w:rsidRPr="00BA7A69">
        <w:rPr>
          <w:i/>
        </w:rPr>
        <w:t>die</w:t>
      </w:r>
      <w:r>
        <w:rPr>
          <w:i/>
        </w:rPr>
        <w:t xml:space="preserve"> </w:t>
      </w:r>
      <w:r>
        <w:t xml:space="preserve">before code hangs. Of course, I’m trying before that to find something useful in log files of a project (if available) or of a web server. </w:t>
      </w:r>
    </w:p>
    <w:p w14:paraId="1ACDFF30" w14:textId="77777777" w:rsidR="00984658" w:rsidRDefault="00984658" w:rsidP="00984658">
      <w:pPr>
        <w:pStyle w:val="Heading3"/>
      </w:pPr>
      <w:r>
        <w:t>Question</w:t>
      </w:r>
      <w:r w:rsidRPr="00722D3B">
        <w:t xml:space="preserve"> </w:t>
      </w:r>
      <w:r>
        <w:t>7</w:t>
      </w:r>
    </w:p>
    <w:p w14:paraId="6BC3946D" w14:textId="77777777" w:rsidR="007776B3" w:rsidRDefault="007776B3" w:rsidP="007776B3">
      <w:pPr>
        <w:rPr>
          <w:lang w:val="en-US"/>
        </w:rPr>
      </w:pPr>
      <w:r w:rsidRPr="004578F2">
        <w:rPr>
          <w:lang w:val="en-US"/>
        </w:rPr>
        <w:t>Consider a REST API Service implemented in PHP. Please compare hosting that service on dedicated servers in your private data center to hosting it in a cloud service like AWS or Microsoft Azure. What are the pros and cons of each approach? Do you have experience with either of them?</w:t>
      </w:r>
    </w:p>
    <w:p w14:paraId="4921F815" w14:textId="77777777" w:rsidR="00CC77F6" w:rsidRDefault="00CC77F6" w:rsidP="007776B3">
      <w:pPr>
        <w:rPr>
          <w:lang w:val="en-US"/>
        </w:rPr>
      </w:pPr>
    </w:p>
    <w:p w14:paraId="3737196B" w14:textId="40994756" w:rsidR="00E7621B" w:rsidRDefault="00CC77F6" w:rsidP="007776B3">
      <w:pPr>
        <w:rPr>
          <w:lang w:val="en-US"/>
        </w:rPr>
      </w:pPr>
      <w:r>
        <w:rPr>
          <w:lang w:val="en-US"/>
        </w:rPr>
        <w:t>I haven’t used much Azure, but I have used</w:t>
      </w:r>
      <w:r w:rsidR="00F80709">
        <w:rPr>
          <w:lang w:val="en-US"/>
        </w:rPr>
        <w:t xml:space="preserve"> many times</w:t>
      </w:r>
      <w:r>
        <w:rPr>
          <w:lang w:val="en-US"/>
        </w:rPr>
        <w:t xml:space="preserve"> AWS. When you launch a new service, </w:t>
      </w:r>
      <w:r w:rsidR="00655EC7">
        <w:rPr>
          <w:lang w:val="en-US"/>
        </w:rPr>
        <w:t xml:space="preserve">it’s hard to predict how many servers do you </w:t>
      </w:r>
      <w:r w:rsidR="00F80709">
        <w:rPr>
          <w:lang w:val="en-US"/>
        </w:rPr>
        <w:t xml:space="preserve">really </w:t>
      </w:r>
      <w:r w:rsidR="00655EC7">
        <w:rPr>
          <w:lang w:val="en-US"/>
        </w:rPr>
        <w:t>need. You are lucky if your prediction is not far away from the true. But if not, if a load is huge your service can work very slow or can stop working at all.</w:t>
      </w:r>
      <w:r w:rsidR="00E7621B">
        <w:rPr>
          <w:lang w:val="en-US"/>
        </w:rPr>
        <w:t xml:space="preserve"> Maybe it’s not bad thing if you have some extra hardware for servers that you can launch fast, but if that’s all what You have - you can lose trust of all your potential customers. It’s not </w:t>
      </w:r>
      <w:r w:rsidR="00A17F9A">
        <w:rPr>
          <w:lang w:val="en-US"/>
        </w:rPr>
        <w:t xml:space="preserve">hard to gain it again </w:t>
      </w:r>
      <w:r w:rsidR="00E7621B">
        <w:rPr>
          <w:lang w:val="en-US"/>
        </w:rPr>
        <w:t xml:space="preserve">because that buying and </w:t>
      </w:r>
      <w:r w:rsidR="001B4CB4">
        <w:rPr>
          <w:lang w:val="en-US"/>
        </w:rPr>
        <w:t>configuring</w:t>
      </w:r>
      <w:r w:rsidR="00E7621B">
        <w:rPr>
          <w:lang w:val="en-US"/>
        </w:rPr>
        <w:t xml:space="preserve"> new </w:t>
      </w:r>
      <w:r w:rsidR="00A17F9A">
        <w:rPr>
          <w:lang w:val="en-US"/>
        </w:rPr>
        <w:t>server will take some time and bad experience for customers is the same as loosing trust.</w:t>
      </w:r>
    </w:p>
    <w:p w14:paraId="57D6E4E7" w14:textId="77777777" w:rsidR="00E7621B" w:rsidRDefault="00E7621B" w:rsidP="007776B3">
      <w:pPr>
        <w:rPr>
          <w:lang w:val="en-US"/>
        </w:rPr>
      </w:pPr>
    </w:p>
    <w:p w14:paraId="6A18533F" w14:textId="75E96AAF" w:rsidR="00CC77F6" w:rsidRDefault="00E7621B" w:rsidP="007776B3">
      <w:pPr>
        <w:rPr>
          <w:lang w:val="en-US"/>
        </w:rPr>
      </w:pPr>
      <w:r>
        <w:rPr>
          <w:lang w:val="en-US"/>
        </w:rPr>
        <w:t xml:space="preserve">From other side, too many running </w:t>
      </w:r>
      <w:r w:rsidR="001B4CB4">
        <w:rPr>
          <w:lang w:val="en-US"/>
        </w:rPr>
        <w:t xml:space="preserve">unused servers it’s </w:t>
      </w:r>
      <w:r w:rsidR="00A17F9A">
        <w:rPr>
          <w:lang w:val="en-US"/>
        </w:rPr>
        <w:t xml:space="preserve">the </w:t>
      </w:r>
      <w:r w:rsidR="001B4CB4">
        <w:rPr>
          <w:lang w:val="en-US"/>
        </w:rPr>
        <w:t xml:space="preserve">same thing as burning own money. </w:t>
      </w:r>
    </w:p>
    <w:p w14:paraId="423E9637" w14:textId="77777777" w:rsidR="001B4CB4" w:rsidRDefault="001B4CB4" w:rsidP="007776B3">
      <w:pPr>
        <w:rPr>
          <w:lang w:val="en-US"/>
        </w:rPr>
      </w:pPr>
    </w:p>
    <w:p w14:paraId="76159F42" w14:textId="187D176D" w:rsidR="001B4CB4" w:rsidRDefault="001B4CB4" w:rsidP="007776B3">
      <w:pPr>
        <w:rPr>
          <w:lang w:val="en-US"/>
        </w:rPr>
      </w:pPr>
      <w:r>
        <w:rPr>
          <w:lang w:val="en-US"/>
        </w:rPr>
        <w:t xml:space="preserve">These issues </w:t>
      </w:r>
      <w:r w:rsidR="00A17F9A">
        <w:rPr>
          <w:lang w:val="en-US"/>
        </w:rPr>
        <w:t xml:space="preserve">can </w:t>
      </w:r>
      <w:r>
        <w:rPr>
          <w:lang w:val="en-US"/>
        </w:rPr>
        <w:t>solve cloud hosting services like Azure or AWS. You can easily launch another server</w:t>
      </w:r>
      <w:r w:rsidR="00BD33B6">
        <w:rPr>
          <w:lang w:val="en-US"/>
        </w:rPr>
        <w:t xml:space="preserve"> or stop existing</w:t>
      </w:r>
      <w:r>
        <w:rPr>
          <w:lang w:val="en-US"/>
        </w:rPr>
        <w:t xml:space="preserve"> </w:t>
      </w:r>
      <w:r w:rsidR="00A17F9A">
        <w:rPr>
          <w:lang w:val="en-US"/>
        </w:rPr>
        <w:t xml:space="preserve">manual or </w:t>
      </w:r>
      <w:r>
        <w:rPr>
          <w:lang w:val="en-US"/>
        </w:rPr>
        <w:t>automatically</w:t>
      </w:r>
      <w:r w:rsidR="00BD33B6">
        <w:rPr>
          <w:lang w:val="en-US"/>
        </w:rPr>
        <w:t xml:space="preserve">. Also, you don’t need to think about some </w:t>
      </w:r>
      <w:r w:rsidR="00A17F9A">
        <w:rPr>
          <w:lang w:val="en-US"/>
        </w:rPr>
        <w:t>other problems</w:t>
      </w:r>
      <w:r w:rsidR="00BD33B6">
        <w:rPr>
          <w:lang w:val="en-US"/>
        </w:rPr>
        <w:t xml:space="preserve"> like what if your psychical server stops working at all. Cloud hosting company solves all of them. But there is a bad thing </w:t>
      </w:r>
      <w:r w:rsidR="00C03B05">
        <w:rPr>
          <w:lang w:val="en-US"/>
        </w:rPr>
        <w:t>– it will cost more than hosting in own servers.</w:t>
      </w:r>
    </w:p>
    <w:p w14:paraId="368B9AAB" w14:textId="77777777" w:rsidR="00C03B05" w:rsidRDefault="00C03B05" w:rsidP="007776B3">
      <w:pPr>
        <w:rPr>
          <w:lang w:val="en-US"/>
        </w:rPr>
      </w:pPr>
    </w:p>
    <w:p w14:paraId="24B956FB" w14:textId="68DC4006" w:rsidR="008749F8" w:rsidRDefault="00C03B05" w:rsidP="007776B3">
      <w:pPr>
        <w:rPr>
          <w:lang w:val="en-US"/>
        </w:rPr>
      </w:pPr>
      <w:r>
        <w:rPr>
          <w:lang w:val="en-US"/>
        </w:rPr>
        <w:t>Also, these cloud services solve another problem – content availability in different regions. You can easily launch how many servers as you needed per region to lower request time for a user.</w:t>
      </w:r>
      <w:r w:rsidR="008749F8">
        <w:rPr>
          <w:lang w:val="en-US"/>
        </w:rPr>
        <w:t xml:space="preserve"> Also it can be useful if regional servers need to use something specific libraries or by pass regional filters. Of course, that is possible with own data center too. But in that case you will </w:t>
      </w:r>
      <w:r w:rsidR="00A17F9A">
        <w:rPr>
          <w:lang w:val="en-US"/>
        </w:rPr>
        <w:t xml:space="preserve">need to have </w:t>
      </w:r>
      <w:r w:rsidR="008749F8">
        <w:rPr>
          <w:lang w:val="en-US"/>
        </w:rPr>
        <w:t xml:space="preserve">not one but </w:t>
      </w:r>
      <w:r w:rsidR="00A17F9A">
        <w:rPr>
          <w:lang w:val="en-US"/>
        </w:rPr>
        <w:t>several</w:t>
      </w:r>
      <w:r w:rsidR="008749F8">
        <w:rPr>
          <w:lang w:val="en-US"/>
        </w:rPr>
        <w:t xml:space="preserve"> at different world locations. An</w:t>
      </w:r>
      <w:r w:rsidR="00A17F9A">
        <w:rPr>
          <w:lang w:val="en-US"/>
        </w:rPr>
        <w:t>d to maintain these servers it’s not easy thing,</w:t>
      </w:r>
      <w:r w:rsidR="008749F8">
        <w:rPr>
          <w:lang w:val="en-US"/>
        </w:rPr>
        <w:t xml:space="preserve"> cost time and money.</w:t>
      </w:r>
    </w:p>
    <w:p w14:paraId="754AB23F" w14:textId="77777777" w:rsidR="008749F8" w:rsidRDefault="008749F8" w:rsidP="007776B3">
      <w:pPr>
        <w:rPr>
          <w:lang w:val="en-US"/>
        </w:rPr>
      </w:pPr>
    </w:p>
    <w:p w14:paraId="4DA51DA3" w14:textId="26D28DA1" w:rsidR="008749F8" w:rsidRDefault="008749F8" w:rsidP="007776B3">
      <w:pPr>
        <w:rPr>
          <w:lang w:val="en-US"/>
        </w:rPr>
      </w:pPr>
      <w:r>
        <w:rPr>
          <w:lang w:val="en-US"/>
        </w:rPr>
        <w:t xml:space="preserve">I think the answer to </w:t>
      </w:r>
      <w:r w:rsidR="00A17F9A">
        <w:rPr>
          <w:lang w:val="en-US"/>
        </w:rPr>
        <w:t xml:space="preserve">the </w:t>
      </w:r>
      <w:r>
        <w:rPr>
          <w:lang w:val="en-US"/>
        </w:rPr>
        <w:t xml:space="preserve">question </w:t>
      </w:r>
      <w:r w:rsidR="00A17F9A">
        <w:rPr>
          <w:lang w:val="en-US"/>
        </w:rPr>
        <w:t>“W</w:t>
      </w:r>
      <w:r>
        <w:rPr>
          <w:lang w:val="en-US"/>
        </w:rPr>
        <w:t>hat is better</w:t>
      </w:r>
      <w:r w:rsidR="00A17F9A">
        <w:rPr>
          <w:lang w:val="en-US"/>
        </w:rPr>
        <w:t>?</w:t>
      </w:r>
      <w:r>
        <w:rPr>
          <w:lang w:val="en-US"/>
        </w:rPr>
        <w:t xml:space="preserve"> </w:t>
      </w:r>
      <w:r w:rsidR="00A17F9A">
        <w:rPr>
          <w:lang w:val="en-US"/>
        </w:rPr>
        <w:t>C</w:t>
      </w:r>
      <w:r>
        <w:rPr>
          <w:lang w:val="en-US"/>
        </w:rPr>
        <w:t>loud or own servers</w:t>
      </w:r>
      <w:r w:rsidR="00A17F9A">
        <w:rPr>
          <w:lang w:val="en-US"/>
        </w:rPr>
        <w:t>?”</w:t>
      </w:r>
      <w:r>
        <w:rPr>
          <w:lang w:val="en-US"/>
        </w:rPr>
        <w:t xml:space="preserve"> depends mostly if it’s hard to predict</w:t>
      </w:r>
      <w:r w:rsidR="00A17F9A">
        <w:rPr>
          <w:lang w:val="en-US"/>
        </w:rPr>
        <w:t xml:space="preserve"> a</w:t>
      </w:r>
      <w:r>
        <w:rPr>
          <w:lang w:val="en-US"/>
        </w:rPr>
        <w:t xml:space="preserve"> load for </w:t>
      </w:r>
      <w:r w:rsidR="00A17F9A">
        <w:rPr>
          <w:lang w:val="en-US"/>
        </w:rPr>
        <w:t>a</w:t>
      </w:r>
      <w:r>
        <w:rPr>
          <w:lang w:val="en-US"/>
        </w:rPr>
        <w:t xml:space="preserve"> service and how </w:t>
      </w:r>
      <w:r w:rsidR="007C6792">
        <w:rPr>
          <w:lang w:val="en-US"/>
        </w:rPr>
        <w:t>many t</w:t>
      </w:r>
      <w:r w:rsidR="00A17F9A">
        <w:rPr>
          <w:lang w:val="en-US"/>
        </w:rPr>
        <w:t xml:space="preserve">imes resources at peak time differs from any other </w:t>
      </w:r>
      <w:r w:rsidR="007C6792">
        <w:rPr>
          <w:lang w:val="en-US"/>
        </w:rPr>
        <w:t xml:space="preserve">time. If there are huge </w:t>
      </w:r>
      <w:r w:rsidR="00ED42B2">
        <w:rPr>
          <w:lang w:val="en-US"/>
        </w:rPr>
        <w:t>differences</w:t>
      </w:r>
      <w:r w:rsidR="007C6792">
        <w:rPr>
          <w:lang w:val="en-US"/>
        </w:rPr>
        <w:t xml:space="preserve"> I think cloud is </w:t>
      </w:r>
      <w:r w:rsidR="00ED42B2">
        <w:rPr>
          <w:lang w:val="en-US"/>
        </w:rPr>
        <w:t xml:space="preserve">a </w:t>
      </w:r>
      <w:r w:rsidR="007C6792">
        <w:rPr>
          <w:lang w:val="en-US"/>
        </w:rPr>
        <w:t>better</w:t>
      </w:r>
      <w:r w:rsidR="00ED42B2">
        <w:rPr>
          <w:lang w:val="en-US"/>
        </w:rPr>
        <w:t xml:space="preserve"> option.</w:t>
      </w:r>
    </w:p>
    <w:p w14:paraId="526ECEB4" w14:textId="77777777" w:rsidR="007776B3" w:rsidRPr="004578F2" w:rsidRDefault="007776B3" w:rsidP="007776B3">
      <w:pPr>
        <w:pStyle w:val="Heading3"/>
        <w:rPr>
          <w:lang w:val="en-US"/>
        </w:rPr>
      </w:pPr>
      <w:r>
        <w:t>Question</w:t>
      </w:r>
      <w:r w:rsidRPr="00722D3B">
        <w:t xml:space="preserve"> </w:t>
      </w:r>
      <w:r w:rsidR="00984658">
        <w:rPr>
          <w:lang w:val="en-US"/>
        </w:rPr>
        <w:t>8</w:t>
      </w:r>
    </w:p>
    <w:p w14:paraId="7FFCBD15" w14:textId="77777777" w:rsidR="005A1D5F" w:rsidRDefault="007776B3" w:rsidP="007776B3">
      <w:pPr>
        <w:rPr>
          <w:lang w:val="en-US"/>
        </w:rPr>
      </w:pPr>
      <w:r w:rsidRPr="004578F2">
        <w:rPr>
          <w:lang w:val="en-US"/>
        </w:rPr>
        <w:t>Do you have experience with PHP frameworks? If so, please describe what you used them for and your personal impression of them.</w:t>
      </w:r>
    </w:p>
    <w:p w14:paraId="1DEECBD6" w14:textId="77777777" w:rsidR="00B07F50" w:rsidRDefault="00B07F50" w:rsidP="007776B3">
      <w:pPr>
        <w:rPr>
          <w:lang w:val="en-US"/>
        </w:rPr>
      </w:pPr>
    </w:p>
    <w:p w14:paraId="6D0E984C" w14:textId="77777777" w:rsidR="00B07F50" w:rsidRDefault="00B07F50" w:rsidP="007776B3">
      <w:pPr>
        <w:rPr>
          <w:lang w:val="en-US"/>
        </w:rPr>
      </w:pPr>
      <w:r>
        <w:rPr>
          <w:lang w:val="en-US"/>
        </w:rPr>
        <w:t xml:space="preserve">Yes, I do!  </w:t>
      </w:r>
    </w:p>
    <w:p w14:paraId="63F5875B" w14:textId="77777777" w:rsidR="00B07F50" w:rsidRDefault="00B07F50" w:rsidP="007776B3">
      <w:pPr>
        <w:rPr>
          <w:lang w:val="en-US"/>
        </w:rPr>
      </w:pPr>
    </w:p>
    <w:p w14:paraId="5D568FB0" w14:textId="20889C36" w:rsidR="00B07F50" w:rsidRDefault="00B07F50" w:rsidP="00B07F50">
      <w:pPr>
        <w:rPr>
          <w:lang w:val="en-US"/>
        </w:rPr>
      </w:pPr>
      <w:r w:rsidRPr="00A96292">
        <w:rPr>
          <w:b/>
          <w:lang w:val="en-US"/>
        </w:rPr>
        <w:t>Yii</w:t>
      </w:r>
      <w:r w:rsidR="00A96292">
        <w:rPr>
          <w:b/>
          <w:lang w:val="en-US"/>
        </w:rPr>
        <w:t>.</w:t>
      </w:r>
      <w:r w:rsidRPr="00B07F50">
        <w:rPr>
          <w:lang w:val="en-US"/>
        </w:rPr>
        <w:t xml:space="preserve"> </w:t>
      </w:r>
      <w:r w:rsidR="004C34E7">
        <w:rPr>
          <w:lang w:val="en-US"/>
        </w:rPr>
        <w:t xml:space="preserve">I have used it </w:t>
      </w:r>
      <w:r w:rsidR="00ED42B2">
        <w:rPr>
          <w:lang w:val="en-US"/>
        </w:rPr>
        <w:t>for</w:t>
      </w:r>
      <w:r w:rsidR="004C34E7">
        <w:rPr>
          <w:lang w:val="en-US"/>
        </w:rPr>
        <w:t xml:space="preserve"> developing</w:t>
      </w:r>
      <w:r>
        <w:rPr>
          <w:lang w:val="en-US"/>
        </w:rPr>
        <w:t xml:space="preserve"> Cloudcampus.me/Learning.Social website</w:t>
      </w:r>
      <w:r w:rsidR="004C34E7">
        <w:rPr>
          <w:lang w:val="en-US"/>
        </w:rPr>
        <w:t xml:space="preserve"> (new features, fixing bugs)</w:t>
      </w:r>
      <w:r>
        <w:rPr>
          <w:lang w:val="en-US"/>
        </w:rPr>
        <w:t xml:space="preserve"> and a bit for </w:t>
      </w:r>
      <w:r w:rsidR="00ED42B2">
        <w:rPr>
          <w:lang w:val="en-US"/>
        </w:rPr>
        <w:t>C</w:t>
      </w:r>
      <w:r w:rsidRPr="00B07F50">
        <w:rPr>
          <w:lang w:val="en-US"/>
        </w:rPr>
        <w:t>haradium.com</w:t>
      </w:r>
      <w:r w:rsidR="004C34E7">
        <w:rPr>
          <w:lang w:val="en-US"/>
        </w:rPr>
        <w:t xml:space="preserve"> (what I actual did there I can’t remember)</w:t>
      </w:r>
    </w:p>
    <w:p w14:paraId="5CD346C6" w14:textId="77777777" w:rsidR="004C34E7" w:rsidRDefault="004C34E7" w:rsidP="00B07F50">
      <w:pPr>
        <w:rPr>
          <w:lang w:val="en-US"/>
        </w:rPr>
      </w:pPr>
    </w:p>
    <w:p w14:paraId="304F1317" w14:textId="7759D10C" w:rsidR="00B07F50" w:rsidRDefault="00E47BFD" w:rsidP="00183657">
      <w:pPr>
        <w:rPr>
          <w:lang w:val="en-US"/>
        </w:rPr>
      </w:pPr>
      <w:r>
        <w:rPr>
          <w:lang w:val="en-US"/>
        </w:rPr>
        <w:t xml:space="preserve">This one </w:t>
      </w:r>
      <w:r w:rsidR="00183657">
        <w:rPr>
          <w:lang w:val="en-US"/>
        </w:rPr>
        <w:t xml:space="preserve">is something between complexity of Symfony 2 and simplicity of Zend Framework 1. It’s not hard to learn, has many features for small and for very big web sites/web services, but doesn’t have </w:t>
      </w:r>
      <w:r w:rsidR="00ED42B2">
        <w:rPr>
          <w:lang w:val="en-US"/>
        </w:rPr>
        <w:t xml:space="preserve">so many possibilities out of box that </w:t>
      </w:r>
      <w:r w:rsidR="00183657">
        <w:rPr>
          <w:lang w:val="en-US"/>
        </w:rPr>
        <w:t xml:space="preserve">Symfony 2 </w:t>
      </w:r>
      <w:r w:rsidR="00ED42B2">
        <w:rPr>
          <w:lang w:val="en-US"/>
        </w:rPr>
        <w:t>has</w:t>
      </w:r>
      <w:r w:rsidR="00183657">
        <w:rPr>
          <w:lang w:val="en-US"/>
        </w:rPr>
        <w:t>.</w:t>
      </w:r>
    </w:p>
    <w:p w14:paraId="649C282E" w14:textId="77777777" w:rsidR="00E47BFD" w:rsidRDefault="00183657" w:rsidP="00B07F50">
      <w:pPr>
        <w:rPr>
          <w:lang w:val="en-US"/>
        </w:rPr>
      </w:pPr>
      <w:r>
        <w:rPr>
          <w:lang w:val="en-US"/>
        </w:rPr>
        <w:t xml:space="preserve"> </w:t>
      </w:r>
    </w:p>
    <w:p w14:paraId="55BE49D9" w14:textId="77777777" w:rsidR="00B07F50" w:rsidRDefault="00B07F50" w:rsidP="00B07F50">
      <w:pPr>
        <w:rPr>
          <w:lang w:val="en-US"/>
        </w:rPr>
      </w:pPr>
      <w:r w:rsidRPr="00A96292">
        <w:rPr>
          <w:b/>
          <w:lang w:val="en-US"/>
        </w:rPr>
        <w:t>Symfony 2</w:t>
      </w:r>
      <w:r w:rsidR="00A96292">
        <w:rPr>
          <w:lang w:val="en-US"/>
        </w:rPr>
        <w:t>.</w:t>
      </w:r>
      <w:r w:rsidR="008F49C6">
        <w:rPr>
          <w:lang w:val="en-US"/>
        </w:rPr>
        <w:t xml:space="preserve"> At “Way of Brave” company I have worked in the team to rewrite Erodate.pl website and for that we have used this framework.</w:t>
      </w:r>
    </w:p>
    <w:p w14:paraId="0023DB35" w14:textId="77777777" w:rsidR="00CC250C" w:rsidRDefault="00CC250C" w:rsidP="00B07F50">
      <w:pPr>
        <w:rPr>
          <w:lang w:val="en-US"/>
        </w:rPr>
      </w:pPr>
    </w:p>
    <w:p w14:paraId="7A9D3DC4" w14:textId="38E74C87" w:rsidR="00D7244D" w:rsidRDefault="00D7244D" w:rsidP="00B07F50">
      <w:pPr>
        <w:rPr>
          <w:lang w:val="en-US"/>
        </w:rPr>
      </w:pPr>
      <w:r>
        <w:rPr>
          <w:lang w:val="en-US"/>
        </w:rPr>
        <w:t>This is a great framework for developing ver</w:t>
      </w:r>
      <w:r w:rsidR="00ED42B2">
        <w:rPr>
          <w:lang w:val="en-US"/>
        </w:rPr>
        <w:t>y huge websites and I think it’s best choice for developing some corporate style applications.</w:t>
      </w:r>
    </w:p>
    <w:p w14:paraId="7D578D46" w14:textId="77777777" w:rsidR="00950753" w:rsidRDefault="00950753" w:rsidP="00B07F50">
      <w:pPr>
        <w:rPr>
          <w:lang w:val="en-US"/>
        </w:rPr>
      </w:pPr>
    </w:p>
    <w:p w14:paraId="22D3B56F" w14:textId="5F8A8E7F" w:rsidR="00D7244D" w:rsidRDefault="00D7244D" w:rsidP="00B07F50">
      <w:pPr>
        <w:rPr>
          <w:lang w:val="en-US"/>
        </w:rPr>
      </w:pPr>
      <w:r>
        <w:rPr>
          <w:lang w:val="en-US"/>
        </w:rPr>
        <w:t xml:space="preserve">Symfony 2 was </w:t>
      </w:r>
      <w:r w:rsidR="00ED42B2">
        <w:rPr>
          <w:lang w:val="en-US"/>
        </w:rPr>
        <w:t>built</w:t>
      </w:r>
      <w:r>
        <w:rPr>
          <w:lang w:val="en-US"/>
        </w:rPr>
        <w:t xml:space="preserve"> </w:t>
      </w:r>
      <w:r w:rsidR="00ED42B2">
        <w:rPr>
          <w:lang w:val="en-US"/>
        </w:rPr>
        <w:t xml:space="preserve">by </w:t>
      </w:r>
      <w:r>
        <w:rPr>
          <w:lang w:val="en-US"/>
        </w:rPr>
        <w:t xml:space="preserve">thinking about using dependency injection everywhere. </w:t>
      </w:r>
      <w:r w:rsidR="00950753">
        <w:rPr>
          <w:lang w:val="en-US"/>
        </w:rPr>
        <w:t>It’s cool thing. It’s easy to replace some parts of functionality by just changing names of classes in configuration files. Also, it’s possible to create some variables on the fly from definitions in function comments.</w:t>
      </w:r>
    </w:p>
    <w:p w14:paraId="2EE438AB" w14:textId="77777777" w:rsidR="00950753" w:rsidRDefault="00950753" w:rsidP="00B07F50">
      <w:pPr>
        <w:rPr>
          <w:lang w:val="en-US"/>
        </w:rPr>
      </w:pPr>
    </w:p>
    <w:p w14:paraId="045ECDB1" w14:textId="3C4098B9" w:rsidR="00B07F50" w:rsidRDefault="00950753" w:rsidP="00B07F50">
      <w:pPr>
        <w:rPr>
          <w:lang w:val="en-US"/>
        </w:rPr>
      </w:pPr>
      <w:r>
        <w:rPr>
          <w:lang w:val="en-US"/>
        </w:rPr>
        <w:lastRenderedPageBreak/>
        <w:t>What I dislike about this framework is a recommendation to use YAML for all configuration</w:t>
      </w:r>
      <w:r w:rsidR="00ED42B2">
        <w:rPr>
          <w:lang w:val="en-US"/>
        </w:rPr>
        <w:t>s</w:t>
      </w:r>
      <w:r>
        <w:rPr>
          <w:lang w:val="en-US"/>
        </w:rPr>
        <w:t xml:space="preserve">. I think YAML like CoffeeScript is better </w:t>
      </w:r>
      <w:r w:rsidR="00ED42B2">
        <w:rPr>
          <w:lang w:val="en-US"/>
        </w:rPr>
        <w:t xml:space="preserve">suitable </w:t>
      </w:r>
      <w:r>
        <w:rPr>
          <w:lang w:val="en-US"/>
        </w:rPr>
        <w:t xml:space="preserve">to use with Ruby or/and similar languages than with PHP. </w:t>
      </w:r>
      <w:r w:rsidR="004C34E7">
        <w:rPr>
          <w:lang w:val="en-US"/>
        </w:rPr>
        <w:t>I find these two languages and this data format somehow similar. So, it’s easier for developer to switch between two of them.</w:t>
      </w:r>
    </w:p>
    <w:p w14:paraId="4405C369" w14:textId="77777777" w:rsidR="00950753" w:rsidRPr="00B07F50" w:rsidRDefault="00950753" w:rsidP="00B07F50">
      <w:pPr>
        <w:rPr>
          <w:lang w:val="en-US"/>
        </w:rPr>
      </w:pPr>
    </w:p>
    <w:p w14:paraId="2C267142" w14:textId="2738879E" w:rsidR="00C066E3" w:rsidRDefault="00B07F50" w:rsidP="00B07F50">
      <w:pPr>
        <w:rPr>
          <w:lang w:val="en-US"/>
        </w:rPr>
      </w:pPr>
      <w:r w:rsidRPr="00A96292">
        <w:rPr>
          <w:b/>
          <w:lang w:val="en-US"/>
        </w:rPr>
        <w:t>CakePHP 1.x</w:t>
      </w:r>
      <w:r w:rsidR="00A96292">
        <w:rPr>
          <w:lang w:val="en-US"/>
        </w:rPr>
        <w:t>.</w:t>
      </w:r>
      <w:r w:rsidR="00EE1493">
        <w:rPr>
          <w:lang w:val="en-US"/>
        </w:rPr>
        <w:t xml:space="preserve"> I tried with my friend </w:t>
      </w:r>
      <w:r w:rsidR="00EE1493">
        <w:rPr>
          <w:lang w:val="lt-LT"/>
        </w:rPr>
        <w:t xml:space="preserve">Šarūnas to </w:t>
      </w:r>
      <w:r w:rsidR="00EE1493" w:rsidRPr="00EE1493">
        <w:rPr>
          <w:lang w:val="en-US"/>
        </w:rPr>
        <w:t>start website</w:t>
      </w:r>
      <w:r w:rsidR="000A4C04">
        <w:rPr>
          <w:lang w:val="en-US"/>
        </w:rPr>
        <w:t xml:space="preserve"> (SkyGames)</w:t>
      </w:r>
      <w:r w:rsidR="00EE1493" w:rsidRPr="00EE1493">
        <w:rPr>
          <w:lang w:val="en-US"/>
        </w:rPr>
        <w:t xml:space="preserve"> about e-sport games. He </w:t>
      </w:r>
      <w:r w:rsidR="00EE1493">
        <w:rPr>
          <w:lang w:val="en-US"/>
        </w:rPr>
        <w:t xml:space="preserve">said that CakePHP </w:t>
      </w:r>
      <w:r w:rsidR="009B739A">
        <w:rPr>
          <w:lang w:val="en-US"/>
        </w:rPr>
        <w:t>was</w:t>
      </w:r>
      <w:r w:rsidR="00EE1493">
        <w:rPr>
          <w:lang w:val="en-US"/>
        </w:rPr>
        <w:t xml:space="preserve"> </w:t>
      </w:r>
      <w:r w:rsidR="009B739A">
        <w:rPr>
          <w:lang w:val="en-US"/>
        </w:rPr>
        <w:t>best</w:t>
      </w:r>
      <w:r w:rsidR="00EE1493">
        <w:rPr>
          <w:lang w:val="en-US"/>
        </w:rPr>
        <w:t xml:space="preserve"> framework and I thought why not. </w:t>
      </w:r>
      <w:r w:rsidR="000A4C04">
        <w:rPr>
          <w:lang w:val="en-US"/>
        </w:rPr>
        <w:t xml:space="preserve">This project died </w:t>
      </w:r>
      <w:r w:rsidR="009B739A">
        <w:rPr>
          <w:lang w:val="en-US"/>
        </w:rPr>
        <w:t>quick enough</w:t>
      </w:r>
      <w:r w:rsidR="000A4C04">
        <w:rPr>
          <w:lang w:val="en-US"/>
        </w:rPr>
        <w:t xml:space="preserve"> but all source it’s </w:t>
      </w:r>
      <w:r w:rsidR="009B739A">
        <w:rPr>
          <w:lang w:val="en-US"/>
        </w:rPr>
        <w:t xml:space="preserve">available </w:t>
      </w:r>
      <w:r w:rsidR="000A4C04">
        <w:rPr>
          <w:lang w:val="en-US"/>
        </w:rPr>
        <w:t xml:space="preserve">on GitHub. </w:t>
      </w:r>
    </w:p>
    <w:p w14:paraId="59D3A9D9" w14:textId="77777777" w:rsidR="00984479" w:rsidRDefault="00984479" w:rsidP="00B07F50">
      <w:pPr>
        <w:rPr>
          <w:lang w:val="en-US"/>
        </w:rPr>
      </w:pPr>
    </w:p>
    <w:p w14:paraId="2827BE81" w14:textId="018898E0" w:rsidR="00A26C22" w:rsidRDefault="00A26C22" w:rsidP="00B07F50">
      <w:pPr>
        <w:rPr>
          <w:lang w:val="en-US"/>
        </w:rPr>
      </w:pPr>
      <w:r>
        <w:rPr>
          <w:lang w:val="en-US"/>
        </w:rPr>
        <w:t xml:space="preserve">I think this was the first framework, which made developing new websites </w:t>
      </w:r>
      <w:r w:rsidR="009B739A">
        <w:rPr>
          <w:lang w:val="en-US"/>
        </w:rPr>
        <w:t>much</w:t>
      </w:r>
      <w:r>
        <w:rPr>
          <w:lang w:val="en-US"/>
        </w:rPr>
        <w:t xml:space="preserve"> easier. With CakePHP is very easy to make new project structure (with</w:t>
      </w:r>
      <w:r w:rsidR="009B739A">
        <w:rPr>
          <w:lang w:val="en-US"/>
        </w:rPr>
        <w:t xml:space="preserve"> all</w:t>
      </w:r>
      <w:r>
        <w:rPr>
          <w:lang w:val="en-US"/>
        </w:rPr>
        <w:t xml:space="preserve"> required classes, views, folders) but from other side sometimes it’s not easy </w:t>
      </w:r>
      <w:r w:rsidR="00CC250C">
        <w:rPr>
          <w:lang w:val="en-US"/>
        </w:rPr>
        <w:t>to get</w:t>
      </w:r>
      <w:r w:rsidR="009B739A">
        <w:rPr>
          <w:lang w:val="en-US"/>
        </w:rPr>
        <w:t xml:space="preserve"> an</w:t>
      </w:r>
      <w:r w:rsidR="00CC250C">
        <w:rPr>
          <w:lang w:val="en-US"/>
        </w:rPr>
        <w:t xml:space="preserve"> idea how to do some things right.</w:t>
      </w:r>
    </w:p>
    <w:p w14:paraId="17C41815" w14:textId="77777777" w:rsidR="000A4C04" w:rsidRPr="00B07F50" w:rsidRDefault="000A4C04" w:rsidP="00B07F50">
      <w:pPr>
        <w:rPr>
          <w:lang w:val="en-US"/>
        </w:rPr>
      </w:pPr>
    </w:p>
    <w:p w14:paraId="58DCA077" w14:textId="024B09C9" w:rsidR="00C066E3" w:rsidRDefault="00B07F50" w:rsidP="00976FB0">
      <w:pPr>
        <w:rPr>
          <w:lang w:val="en-US"/>
        </w:rPr>
      </w:pPr>
      <w:r w:rsidRPr="00A96292">
        <w:rPr>
          <w:b/>
          <w:lang w:val="en-US"/>
        </w:rPr>
        <w:t>Zend Framework 1</w:t>
      </w:r>
      <w:r w:rsidR="00A96292">
        <w:rPr>
          <w:lang w:val="en-US"/>
        </w:rPr>
        <w:t>.</w:t>
      </w:r>
      <w:r w:rsidR="000A4C04">
        <w:rPr>
          <w:lang w:val="en-US"/>
        </w:rPr>
        <w:t xml:space="preserve"> </w:t>
      </w:r>
      <w:r w:rsidR="00976FB0">
        <w:rPr>
          <w:lang w:val="en-US"/>
        </w:rPr>
        <w:t xml:space="preserve">My old classmate Algimantas asked me for </w:t>
      </w:r>
      <w:r w:rsidR="009B739A">
        <w:rPr>
          <w:lang w:val="en-US"/>
        </w:rPr>
        <w:t xml:space="preserve">the </w:t>
      </w:r>
      <w:r w:rsidR="00976FB0">
        <w:rPr>
          <w:lang w:val="en-US"/>
        </w:rPr>
        <w:t xml:space="preserve">help with </w:t>
      </w:r>
      <w:r w:rsidR="00976FB0" w:rsidRPr="00976FB0">
        <w:rPr>
          <w:i/>
          <w:lang w:val="en-US"/>
        </w:rPr>
        <w:t>smallplanet.aero</w:t>
      </w:r>
      <w:r w:rsidR="00976FB0">
        <w:rPr>
          <w:lang w:val="en-US"/>
        </w:rPr>
        <w:t xml:space="preserve"> (to fix some bugs, add new languages). I</w:t>
      </w:r>
      <w:r w:rsidR="009B739A">
        <w:rPr>
          <w:lang w:val="en-US"/>
        </w:rPr>
        <w:t xml:space="preserve"> though why not.</w:t>
      </w:r>
      <w:r w:rsidR="00976FB0">
        <w:rPr>
          <w:lang w:val="en-US"/>
        </w:rPr>
        <w:t xml:space="preserve"> </w:t>
      </w:r>
      <w:r w:rsidR="009B739A">
        <w:rPr>
          <w:lang w:val="en-US"/>
        </w:rPr>
        <w:t>Soon</w:t>
      </w:r>
      <w:r w:rsidR="00976FB0">
        <w:rPr>
          <w:lang w:val="en-US"/>
        </w:rPr>
        <w:t xml:space="preserve"> I found out that this website is written in </w:t>
      </w:r>
      <w:r w:rsidR="00976FB0" w:rsidRPr="00B07F50">
        <w:rPr>
          <w:lang w:val="en-US"/>
        </w:rPr>
        <w:t>Zend Framework 1</w:t>
      </w:r>
      <w:r w:rsidR="00976FB0">
        <w:rPr>
          <w:lang w:val="en-US"/>
        </w:rPr>
        <w:t xml:space="preserve">. So I </w:t>
      </w:r>
      <w:r w:rsidR="009B739A">
        <w:rPr>
          <w:lang w:val="en-US"/>
        </w:rPr>
        <w:t xml:space="preserve">got a some kick to my ass to </w:t>
      </w:r>
      <w:r w:rsidR="00976FB0" w:rsidRPr="00976FB0">
        <w:rPr>
          <w:lang w:val="en-US"/>
        </w:rPr>
        <w:t>learn</w:t>
      </w:r>
      <w:r w:rsidR="00C066E3">
        <w:rPr>
          <w:lang w:val="en-US"/>
        </w:rPr>
        <w:t xml:space="preserve"> </w:t>
      </w:r>
      <w:r w:rsidR="009B739A">
        <w:rPr>
          <w:lang w:val="en-US"/>
        </w:rPr>
        <w:t xml:space="preserve">this </w:t>
      </w:r>
      <w:r w:rsidR="00C066E3">
        <w:rPr>
          <w:lang w:val="en-US"/>
        </w:rPr>
        <w:t>framework.</w:t>
      </w:r>
    </w:p>
    <w:p w14:paraId="2304CFF9" w14:textId="77777777" w:rsidR="00C066E3" w:rsidRDefault="00C066E3" w:rsidP="00976FB0">
      <w:pPr>
        <w:rPr>
          <w:lang w:val="en-US"/>
        </w:rPr>
      </w:pPr>
    </w:p>
    <w:p w14:paraId="0AAB35AA" w14:textId="77777777" w:rsidR="0026009E" w:rsidRDefault="00C066E3" w:rsidP="00976FB0">
      <w:pPr>
        <w:rPr>
          <w:lang w:val="en-US"/>
        </w:rPr>
      </w:pPr>
      <w:r>
        <w:rPr>
          <w:lang w:val="en-US"/>
        </w:rPr>
        <w:t>What I like most about Zend is how this framework is written.</w:t>
      </w:r>
      <w:r w:rsidR="0026009E">
        <w:rPr>
          <w:lang w:val="en-US"/>
        </w:rPr>
        <w:t xml:space="preserve"> I think that it’s easier to understand how this framework works than any other frameworks on this list. All names of classes use logical names and if you don’t know what you really need it’s not hard to find </w:t>
      </w:r>
      <w:r w:rsidR="00984479">
        <w:rPr>
          <w:lang w:val="en-US"/>
        </w:rPr>
        <w:t>because you always have an idea where to start looking.</w:t>
      </w:r>
    </w:p>
    <w:p w14:paraId="653662B1" w14:textId="77777777" w:rsidR="0026009E" w:rsidRDefault="0026009E" w:rsidP="00976FB0">
      <w:pPr>
        <w:rPr>
          <w:lang w:val="en-US"/>
        </w:rPr>
      </w:pPr>
    </w:p>
    <w:p w14:paraId="72751962" w14:textId="3706AC50" w:rsidR="0026009E" w:rsidRDefault="00984479" w:rsidP="00976FB0">
      <w:pPr>
        <w:rPr>
          <w:lang w:val="en-US"/>
        </w:rPr>
      </w:pPr>
      <w:r>
        <w:rPr>
          <w:lang w:val="en-US"/>
        </w:rPr>
        <w:t xml:space="preserve">From bad side this framework lacks database migrations, dependency injections and some other common features. Also, </w:t>
      </w:r>
      <w:r w:rsidR="009B739A">
        <w:rPr>
          <w:lang w:val="en-US"/>
        </w:rPr>
        <w:t>build-in classes doesn’t use namespaces.</w:t>
      </w:r>
    </w:p>
    <w:p w14:paraId="115BB2D3" w14:textId="77777777" w:rsidR="00976FB0" w:rsidRPr="00B07F50" w:rsidRDefault="00976FB0" w:rsidP="00B07F50">
      <w:pPr>
        <w:rPr>
          <w:lang w:val="en-US"/>
        </w:rPr>
      </w:pPr>
    </w:p>
    <w:p w14:paraId="0625021E" w14:textId="77777777" w:rsidR="009B739A" w:rsidRDefault="00B07F50" w:rsidP="00B07F50">
      <w:pPr>
        <w:rPr>
          <w:lang w:val="en-US"/>
        </w:rPr>
      </w:pPr>
      <w:r w:rsidRPr="00A96292">
        <w:rPr>
          <w:b/>
          <w:lang w:val="en-US"/>
        </w:rPr>
        <w:t>Slim</w:t>
      </w:r>
      <w:r w:rsidR="00A96292" w:rsidRPr="00A96292">
        <w:rPr>
          <w:b/>
          <w:lang w:val="en-US"/>
        </w:rPr>
        <w:t>.</w:t>
      </w:r>
      <w:r w:rsidR="000A4C04">
        <w:rPr>
          <w:lang w:val="en-US"/>
        </w:rPr>
        <w:t xml:space="preserve"> I </w:t>
      </w:r>
      <w:r w:rsidR="00A96292">
        <w:rPr>
          <w:lang w:val="en-US"/>
        </w:rPr>
        <w:t xml:space="preserve">have </w:t>
      </w:r>
      <w:r w:rsidR="000A4C04">
        <w:rPr>
          <w:lang w:val="en-US"/>
        </w:rPr>
        <w:t xml:space="preserve">used this framework only once as test for </w:t>
      </w:r>
      <w:r w:rsidR="009B739A">
        <w:rPr>
          <w:lang w:val="en-US"/>
        </w:rPr>
        <w:t xml:space="preserve">a </w:t>
      </w:r>
      <w:r w:rsidR="000A4C04">
        <w:rPr>
          <w:lang w:val="en-US"/>
        </w:rPr>
        <w:t xml:space="preserve">job. I needed to choose framework and write </w:t>
      </w:r>
      <w:r w:rsidR="009B739A">
        <w:rPr>
          <w:lang w:val="en-US"/>
        </w:rPr>
        <w:t xml:space="preserve">a </w:t>
      </w:r>
      <w:r w:rsidR="000A4C04">
        <w:rPr>
          <w:lang w:val="en-US"/>
        </w:rPr>
        <w:t xml:space="preserve">small webpage </w:t>
      </w:r>
      <w:r w:rsidR="009B739A">
        <w:rPr>
          <w:lang w:val="en-US"/>
        </w:rPr>
        <w:t xml:space="preserve">where users could </w:t>
      </w:r>
      <w:r w:rsidR="000A4C04">
        <w:rPr>
          <w:lang w:val="en-US"/>
        </w:rPr>
        <w:t xml:space="preserve">register GitHub issues. So, I decided to give a chance to </w:t>
      </w:r>
      <w:r w:rsidR="009B739A">
        <w:rPr>
          <w:lang w:val="en-US"/>
        </w:rPr>
        <w:t xml:space="preserve">Slim </w:t>
      </w:r>
      <w:r w:rsidR="000A4C04">
        <w:rPr>
          <w:lang w:val="en-US"/>
        </w:rPr>
        <w:t xml:space="preserve">framework. </w:t>
      </w:r>
    </w:p>
    <w:p w14:paraId="213511B7" w14:textId="77777777" w:rsidR="009B739A" w:rsidRDefault="009B739A" w:rsidP="00B07F50">
      <w:pPr>
        <w:rPr>
          <w:lang w:val="en-US"/>
        </w:rPr>
      </w:pPr>
    </w:p>
    <w:p w14:paraId="05E803A0" w14:textId="54CEEBB3" w:rsidR="000A4C04" w:rsidRDefault="000A4C04" w:rsidP="00B07F50">
      <w:pPr>
        <w:rPr>
          <w:i/>
          <w:lang w:val="en-US"/>
        </w:rPr>
      </w:pPr>
      <w:r>
        <w:rPr>
          <w:lang w:val="en-US"/>
        </w:rPr>
        <w:t xml:space="preserve">The result can be found in GitHub. Repository name - </w:t>
      </w:r>
      <w:r w:rsidRPr="000A4C04">
        <w:rPr>
          <w:i/>
          <w:lang w:val="en-US"/>
        </w:rPr>
        <w:t>dev_test_mekdrop</w:t>
      </w:r>
    </w:p>
    <w:p w14:paraId="30DFC2BB" w14:textId="77777777" w:rsidR="00943AC1" w:rsidRDefault="00943AC1" w:rsidP="00B07F50">
      <w:pPr>
        <w:rPr>
          <w:i/>
          <w:lang w:val="en-US"/>
        </w:rPr>
      </w:pPr>
    </w:p>
    <w:p w14:paraId="133E3CDA" w14:textId="3E2F34A1" w:rsidR="00943AC1" w:rsidRPr="00943AC1" w:rsidRDefault="00943AC1" w:rsidP="00B07F50">
      <w:pPr>
        <w:rPr>
          <w:lang w:val="en-US"/>
        </w:rPr>
      </w:pPr>
      <w:r>
        <w:rPr>
          <w:lang w:val="en-US"/>
        </w:rPr>
        <w:t xml:space="preserve">This framework is like ExpressJS framework written in PHP. </w:t>
      </w:r>
      <w:r w:rsidR="00C066E3">
        <w:rPr>
          <w:lang w:val="en-US"/>
        </w:rPr>
        <w:t xml:space="preserve">It doesn’t have real </w:t>
      </w:r>
      <w:r w:rsidR="009B739A">
        <w:rPr>
          <w:lang w:val="en-US"/>
        </w:rPr>
        <w:t>asynchronous support (because PHP doesn’t have yet)</w:t>
      </w:r>
      <w:r w:rsidR="00C066E3">
        <w:rPr>
          <w:lang w:val="en-US"/>
        </w:rPr>
        <w:t xml:space="preserve"> but </w:t>
      </w:r>
      <w:r w:rsidR="009B739A">
        <w:rPr>
          <w:lang w:val="en-US"/>
        </w:rPr>
        <w:t xml:space="preserve">with it is possible to write a </w:t>
      </w:r>
      <w:r w:rsidR="00C066E3">
        <w:rPr>
          <w:lang w:val="en-US"/>
        </w:rPr>
        <w:t xml:space="preserve">code </w:t>
      </w:r>
      <w:r w:rsidR="009B739A">
        <w:rPr>
          <w:lang w:val="en-US"/>
        </w:rPr>
        <w:t xml:space="preserve">in same style like writing code for </w:t>
      </w:r>
      <w:r w:rsidR="009B739A">
        <w:rPr>
          <w:lang w:val="en-US"/>
        </w:rPr>
        <w:t>ExpressJS</w:t>
      </w:r>
      <w:r w:rsidR="009B739A">
        <w:rPr>
          <w:lang w:val="en-US"/>
        </w:rPr>
        <w:t xml:space="preserve"> in JavaScript.</w:t>
      </w:r>
    </w:p>
    <w:p w14:paraId="55B14485" w14:textId="77777777" w:rsidR="00B07F50" w:rsidRPr="00B07F50" w:rsidRDefault="00B07F50" w:rsidP="00B07F50">
      <w:pPr>
        <w:rPr>
          <w:lang w:val="en-US"/>
        </w:rPr>
      </w:pPr>
    </w:p>
    <w:p w14:paraId="0C9E8D8B" w14:textId="77777777" w:rsidR="008F49C6" w:rsidRDefault="008F49C6" w:rsidP="00B07F50">
      <w:pPr>
        <w:rPr>
          <w:lang w:val="en-US"/>
        </w:rPr>
      </w:pPr>
      <w:r w:rsidRPr="00A96292">
        <w:rPr>
          <w:b/>
          <w:lang w:val="en-US"/>
        </w:rPr>
        <w:t>O5</w:t>
      </w:r>
      <w:r w:rsidR="00A96292" w:rsidRPr="00A96292">
        <w:rPr>
          <w:b/>
          <w:lang w:val="en-US"/>
        </w:rPr>
        <w:t>.</w:t>
      </w:r>
      <w:r>
        <w:rPr>
          <w:lang w:val="en-US"/>
        </w:rPr>
        <w:t xml:space="preserve"> I have used this framework for almost every game in On-5</w:t>
      </w:r>
      <w:r w:rsidR="006471CC">
        <w:rPr>
          <w:lang w:val="en-US"/>
        </w:rPr>
        <w:t>/T-Studio</w:t>
      </w:r>
      <w:r>
        <w:rPr>
          <w:lang w:val="en-US"/>
        </w:rPr>
        <w:t xml:space="preserve"> (except Charadium/DrawMania)</w:t>
      </w:r>
      <w:r w:rsidR="006471CC">
        <w:rPr>
          <w:lang w:val="en-US"/>
        </w:rPr>
        <w:t xml:space="preserve">. It’s written </w:t>
      </w:r>
      <w:r w:rsidR="00943AC1">
        <w:rPr>
          <w:lang w:val="en-US"/>
        </w:rPr>
        <w:t xml:space="preserve">to be used as </w:t>
      </w:r>
      <w:r w:rsidR="006471CC">
        <w:rPr>
          <w:lang w:val="en-US"/>
        </w:rPr>
        <w:t xml:space="preserve">backend </w:t>
      </w:r>
      <w:r w:rsidR="00943AC1">
        <w:rPr>
          <w:lang w:val="en-US"/>
        </w:rPr>
        <w:t xml:space="preserve">for </w:t>
      </w:r>
      <w:r w:rsidR="00F2415C">
        <w:rPr>
          <w:lang w:val="en-US"/>
        </w:rPr>
        <w:t>mobile apps.</w:t>
      </w:r>
    </w:p>
    <w:p w14:paraId="39A8BE33" w14:textId="77777777" w:rsidR="00F2415C" w:rsidRDefault="00F2415C" w:rsidP="00B07F50">
      <w:pPr>
        <w:rPr>
          <w:lang w:val="en-US"/>
        </w:rPr>
      </w:pPr>
    </w:p>
    <w:p w14:paraId="199586EB" w14:textId="12B23DBB" w:rsidR="00F2415C" w:rsidRDefault="00F2415C" w:rsidP="00B07F50">
      <w:pPr>
        <w:rPr>
          <w:lang w:val="en-US"/>
        </w:rPr>
      </w:pPr>
      <w:r>
        <w:rPr>
          <w:lang w:val="en-US"/>
        </w:rPr>
        <w:t xml:space="preserve">I think once I finished my last project at On-5 I have somehow improved about 90% of </w:t>
      </w:r>
      <w:r w:rsidR="008B6DA9">
        <w:rPr>
          <w:lang w:val="en-US"/>
        </w:rPr>
        <w:t xml:space="preserve">the </w:t>
      </w:r>
      <w:r>
        <w:rPr>
          <w:lang w:val="en-US"/>
        </w:rPr>
        <w:t xml:space="preserve">code base of this framework. I have added there automatically selection of master or slave </w:t>
      </w:r>
      <w:r w:rsidR="008B6DA9">
        <w:rPr>
          <w:lang w:val="en-US"/>
        </w:rPr>
        <w:t>database nodes, MongoDB, Memcache</w:t>
      </w:r>
      <w:r>
        <w:rPr>
          <w:lang w:val="en-US"/>
        </w:rPr>
        <w:t xml:space="preserve"> support and </w:t>
      </w:r>
      <w:r w:rsidR="008B6DA9">
        <w:rPr>
          <w:lang w:val="en-US"/>
        </w:rPr>
        <w:t xml:space="preserve">very primitive </w:t>
      </w:r>
      <w:r>
        <w:rPr>
          <w:lang w:val="en-US"/>
        </w:rPr>
        <w:t>DB structure migrations.</w:t>
      </w:r>
    </w:p>
    <w:p w14:paraId="1865976D" w14:textId="77777777" w:rsidR="00F2415C" w:rsidRPr="00B07F50" w:rsidRDefault="00F2415C" w:rsidP="00B07F50">
      <w:pPr>
        <w:rPr>
          <w:lang w:val="en-US"/>
        </w:rPr>
      </w:pPr>
    </w:p>
    <w:p w14:paraId="0C6EF0F7" w14:textId="3823D0CA" w:rsidR="00B07F50" w:rsidRDefault="00B07F50" w:rsidP="00B07F50">
      <w:pPr>
        <w:rPr>
          <w:i/>
          <w:lang w:val="en-US"/>
        </w:rPr>
      </w:pPr>
      <w:r w:rsidRPr="00A96292">
        <w:rPr>
          <w:b/>
          <w:lang w:val="en-US"/>
        </w:rPr>
        <w:lastRenderedPageBreak/>
        <w:t>Silex</w:t>
      </w:r>
      <w:r w:rsidR="00A96292">
        <w:rPr>
          <w:lang w:val="en-US"/>
        </w:rPr>
        <w:t>.</w:t>
      </w:r>
      <w:r w:rsidR="008F49C6">
        <w:rPr>
          <w:lang w:val="en-US"/>
        </w:rPr>
        <w:t xml:space="preserve"> </w:t>
      </w:r>
      <w:r w:rsidR="00000F21">
        <w:rPr>
          <w:lang w:val="en-US"/>
        </w:rPr>
        <w:t xml:space="preserve">I used as framework for </w:t>
      </w:r>
      <w:r w:rsidR="008B6DA9">
        <w:rPr>
          <w:lang w:val="en-US"/>
        </w:rPr>
        <w:t xml:space="preserve">a </w:t>
      </w:r>
      <w:r w:rsidR="00000F21">
        <w:rPr>
          <w:lang w:val="en-US"/>
        </w:rPr>
        <w:t xml:space="preserve">job test </w:t>
      </w:r>
      <w:r w:rsidR="008B6DA9">
        <w:rPr>
          <w:lang w:val="en-US"/>
        </w:rPr>
        <w:t>for</w:t>
      </w:r>
      <w:r w:rsidR="00000F21">
        <w:rPr>
          <w:lang w:val="en-US"/>
        </w:rPr>
        <w:t xml:space="preserve"> “Way of Brave”. Source code is available at GitHub. Repo name - </w:t>
      </w:r>
      <w:r w:rsidR="00000F21" w:rsidRPr="00000F21">
        <w:rPr>
          <w:i/>
          <w:lang w:val="en-US"/>
        </w:rPr>
        <w:t>Paveiksleliai.Uzduotis</w:t>
      </w:r>
    </w:p>
    <w:p w14:paraId="171EE855" w14:textId="77777777" w:rsidR="00943AC1" w:rsidRDefault="00943AC1" w:rsidP="00B07F50">
      <w:pPr>
        <w:rPr>
          <w:i/>
          <w:lang w:val="en-US"/>
        </w:rPr>
      </w:pPr>
    </w:p>
    <w:p w14:paraId="17C3CBFD" w14:textId="11BE26CD" w:rsidR="00943AC1" w:rsidRPr="00943AC1" w:rsidRDefault="00943AC1" w:rsidP="00B07F50">
      <w:pPr>
        <w:rPr>
          <w:lang w:val="en-US"/>
        </w:rPr>
      </w:pPr>
      <w:r>
        <w:rPr>
          <w:lang w:val="en-US"/>
        </w:rPr>
        <w:t xml:space="preserve">It’s like a lite version of </w:t>
      </w:r>
      <w:r w:rsidRPr="00943AC1">
        <w:rPr>
          <w:lang w:val="en-US"/>
        </w:rPr>
        <w:t>Symfony 2</w:t>
      </w:r>
      <w:r>
        <w:rPr>
          <w:lang w:val="en-US"/>
        </w:rPr>
        <w:t xml:space="preserve">. I think it’s easier </w:t>
      </w:r>
      <w:r w:rsidR="008B6DA9">
        <w:rPr>
          <w:lang w:val="en-US"/>
        </w:rPr>
        <w:t>at</w:t>
      </w:r>
      <w:r>
        <w:rPr>
          <w:lang w:val="en-US"/>
        </w:rPr>
        <w:t xml:space="preserve"> the start but not a good </w:t>
      </w:r>
      <w:r w:rsidR="008B6DA9">
        <w:rPr>
          <w:lang w:val="en-US"/>
        </w:rPr>
        <w:t xml:space="preserve">choice for very large projects because it’s lacking build-in expandability like </w:t>
      </w:r>
      <w:r w:rsidR="008B6DA9" w:rsidRPr="00943AC1">
        <w:rPr>
          <w:lang w:val="en-US"/>
        </w:rPr>
        <w:t>Symfony 2</w:t>
      </w:r>
      <w:r w:rsidR="008B6DA9">
        <w:rPr>
          <w:lang w:val="en-US"/>
        </w:rPr>
        <w:t xml:space="preserve"> does.</w:t>
      </w:r>
    </w:p>
    <w:p w14:paraId="4D756AD9" w14:textId="77777777" w:rsidR="008F49C6" w:rsidRDefault="008F49C6" w:rsidP="00B07F50">
      <w:pPr>
        <w:rPr>
          <w:lang w:val="en-US"/>
        </w:rPr>
      </w:pPr>
    </w:p>
    <w:p w14:paraId="2C90DAAE" w14:textId="7A1A788F" w:rsidR="008F49C6" w:rsidRDefault="008F49C6" w:rsidP="00B07F50">
      <w:pPr>
        <w:rPr>
          <w:lang w:val="en-US"/>
        </w:rPr>
      </w:pPr>
      <w:r w:rsidRPr="00A96292">
        <w:rPr>
          <w:b/>
          <w:lang w:val="en-US"/>
        </w:rPr>
        <w:t>Moon</w:t>
      </w:r>
      <w:r w:rsidR="00A96292" w:rsidRPr="00A96292">
        <w:rPr>
          <w:b/>
          <w:lang w:val="en-US"/>
        </w:rPr>
        <w:t>.</w:t>
      </w:r>
      <w:r>
        <w:rPr>
          <w:lang w:val="en-US"/>
        </w:rPr>
        <w:t xml:space="preserve"> </w:t>
      </w:r>
      <w:r w:rsidR="00000F21">
        <w:rPr>
          <w:lang w:val="en-US"/>
        </w:rPr>
        <w:t>I’m involved in Games.lt</w:t>
      </w:r>
      <w:r w:rsidR="008B6DA9">
        <w:rPr>
          <w:lang w:val="en-US"/>
        </w:rPr>
        <w:t xml:space="preserve"> project</w:t>
      </w:r>
      <w:r w:rsidR="00000F21">
        <w:rPr>
          <w:lang w:val="en-US"/>
        </w:rPr>
        <w:t xml:space="preserve"> and sometimes I fix some bugs there. This website was written by someone from </w:t>
      </w:r>
      <w:r w:rsidR="0092675C">
        <w:rPr>
          <w:lang w:val="en-US"/>
        </w:rPr>
        <w:t xml:space="preserve">the </w:t>
      </w:r>
      <w:r w:rsidR="00000F21">
        <w:rPr>
          <w:lang w:val="en-US"/>
        </w:rPr>
        <w:t>company</w:t>
      </w:r>
      <w:r w:rsidR="0092675C">
        <w:rPr>
          <w:lang w:val="en-US"/>
        </w:rPr>
        <w:t xml:space="preserve"> called “MetaSite”</w:t>
      </w:r>
      <w:r w:rsidR="008B6DA9">
        <w:rPr>
          <w:lang w:val="en-US"/>
        </w:rPr>
        <w:t>.</w:t>
      </w:r>
      <w:r w:rsidR="00000F21">
        <w:rPr>
          <w:lang w:val="en-US"/>
        </w:rPr>
        <w:t xml:space="preserve"> </w:t>
      </w:r>
    </w:p>
    <w:p w14:paraId="4C220280" w14:textId="77777777" w:rsidR="00A96292" w:rsidRDefault="00A96292" w:rsidP="00B07F50">
      <w:pPr>
        <w:rPr>
          <w:lang w:val="en-US"/>
        </w:rPr>
      </w:pPr>
    </w:p>
    <w:p w14:paraId="4FC6D8AB" w14:textId="6477967C" w:rsidR="00A96292" w:rsidRDefault="00A96292" w:rsidP="00B07F50">
      <w:pPr>
        <w:rPr>
          <w:lang w:val="en-US"/>
        </w:rPr>
      </w:pPr>
      <w:r>
        <w:rPr>
          <w:lang w:val="en-US"/>
        </w:rPr>
        <w:t xml:space="preserve">This framework was written when PHP 4 was still popular. </w:t>
      </w:r>
      <w:r w:rsidR="008B6DA9">
        <w:rPr>
          <w:lang w:val="en-US"/>
        </w:rPr>
        <w:t>S</w:t>
      </w:r>
      <w:r>
        <w:rPr>
          <w:lang w:val="en-US"/>
        </w:rPr>
        <w:t xml:space="preserve">ome parts of the code were update to PHP 5.1. So, basically it’s very outdated. Also, this </w:t>
      </w:r>
      <w:r w:rsidR="008B6DA9">
        <w:rPr>
          <w:lang w:val="en-US"/>
        </w:rPr>
        <w:t>framework uses</w:t>
      </w:r>
      <w:r>
        <w:rPr>
          <w:lang w:val="en-US"/>
        </w:rPr>
        <w:t xml:space="preserve"> very strange template system. It’s possible in every file to store multiple templates.</w:t>
      </w:r>
    </w:p>
    <w:p w14:paraId="1A72EEBE" w14:textId="77777777" w:rsidR="00F2415C" w:rsidRDefault="00F2415C" w:rsidP="00B07F50">
      <w:pPr>
        <w:rPr>
          <w:lang w:val="en-US"/>
        </w:rPr>
      </w:pPr>
    </w:p>
    <w:p w14:paraId="463DA19A" w14:textId="0EDFC30B" w:rsidR="00022C19" w:rsidRDefault="00F2415C" w:rsidP="00B07F50">
      <w:pPr>
        <w:rPr>
          <w:lang w:val="en-US"/>
        </w:rPr>
      </w:pPr>
      <w:r>
        <w:rPr>
          <w:b/>
          <w:lang w:val="en-US"/>
        </w:rPr>
        <w:t xml:space="preserve">IPF. </w:t>
      </w:r>
      <w:r w:rsidR="00022C19">
        <w:rPr>
          <w:lang w:val="en-US"/>
        </w:rPr>
        <w:t xml:space="preserve">I’m involved </w:t>
      </w:r>
      <w:r w:rsidR="008B6DA9">
        <w:rPr>
          <w:lang w:val="en-US"/>
        </w:rPr>
        <w:t>also in</w:t>
      </w:r>
      <w:r w:rsidR="00022C19">
        <w:rPr>
          <w:lang w:val="en-US"/>
        </w:rPr>
        <w:t xml:space="preserve"> ImpressCMS project (it’s open source content management system). And IPF is a custom framework that we are using there. It’s some of variation of view-model-controller.</w:t>
      </w:r>
    </w:p>
    <w:p w14:paraId="456D5BB9" w14:textId="77777777" w:rsidR="007776B3" w:rsidRPr="004578F2" w:rsidRDefault="007776B3" w:rsidP="007776B3">
      <w:pPr>
        <w:pStyle w:val="Heading3"/>
        <w:rPr>
          <w:lang w:val="en-US"/>
        </w:rPr>
      </w:pPr>
      <w:r>
        <w:t>Question</w:t>
      </w:r>
      <w:r w:rsidRPr="00722D3B">
        <w:t xml:space="preserve"> </w:t>
      </w:r>
      <w:r w:rsidR="00984658">
        <w:rPr>
          <w:lang w:val="en-US"/>
        </w:rPr>
        <w:t>9</w:t>
      </w:r>
    </w:p>
    <w:p w14:paraId="0F64ACB0" w14:textId="77777777" w:rsidR="007776B3" w:rsidRDefault="007776B3" w:rsidP="007776B3">
      <w:pPr>
        <w:rPr>
          <w:lang w:val="en-US"/>
        </w:rPr>
      </w:pPr>
      <w:r w:rsidRPr="004578F2">
        <w:rPr>
          <w:lang w:val="en-US"/>
        </w:rPr>
        <w:t>For a client/server based game (e.g. Browser-Game) which security measures against hackers or cheaters would you take (and why)? What kind of attacks would you expect from them</w:t>
      </w:r>
      <w:r>
        <w:rPr>
          <w:lang w:val="en-US"/>
        </w:rPr>
        <w:t>?</w:t>
      </w:r>
    </w:p>
    <w:p w14:paraId="2441A5AB" w14:textId="77777777" w:rsidR="00022C19" w:rsidRDefault="00022C19" w:rsidP="007776B3">
      <w:pPr>
        <w:rPr>
          <w:lang w:val="en-US"/>
        </w:rPr>
      </w:pPr>
    </w:p>
    <w:p w14:paraId="057D60C6" w14:textId="621D2C78" w:rsidR="00AC59C0" w:rsidRDefault="00AC438C" w:rsidP="007776B3">
      <w:pPr>
        <w:rPr>
          <w:lang w:val="en-US"/>
        </w:rPr>
      </w:pPr>
      <w:r>
        <w:rPr>
          <w:lang w:val="en-US"/>
        </w:rPr>
        <w:t xml:space="preserve">I think that most of </w:t>
      </w:r>
      <w:r w:rsidR="008B6DA9">
        <w:rPr>
          <w:lang w:val="en-US"/>
        </w:rPr>
        <w:t>security</w:t>
      </w:r>
      <w:r>
        <w:rPr>
          <w:lang w:val="en-US"/>
        </w:rPr>
        <w:t xml:space="preserve"> issues happens because a server doesn’t validate all incoming data from </w:t>
      </w:r>
      <w:r w:rsidR="00F82D74">
        <w:rPr>
          <w:lang w:val="en-US"/>
        </w:rPr>
        <w:t xml:space="preserve">a </w:t>
      </w:r>
      <w:r>
        <w:rPr>
          <w:lang w:val="en-US"/>
        </w:rPr>
        <w:t xml:space="preserve">client. </w:t>
      </w:r>
      <w:r w:rsidR="00F82D74">
        <w:rPr>
          <w:lang w:val="en-US"/>
        </w:rPr>
        <w:t xml:space="preserve">F.e., if gold is generated on </w:t>
      </w:r>
      <w:r w:rsidR="008B6DA9">
        <w:rPr>
          <w:lang w:val="en-US"/>
        </w:rPr>
        <w:t xml:space="preserve">a </w:t>
      </w:r>
      <w:r w:rsidR="00F82D74">
        <w:rPr>
          <w:lang w:val="en-US"/>
        </w:rPr>
        <w:t>client and it send</w:t>
      </w:r>
      <w:r w:rsidR="008B6DA9">
        <w:rPr>
          <w:lang w:val="en-US"/>
        </w:rPr>
        <w:t>s</w:t>
      </w:r>
      <w:r w:rsidR="00F82D74">
        <w:rPr>
          <w:lang w:val="en-US"/>
        </w:rPr>
        <w:t xml:space="preserve"> to server with REST requests, it’s not hard to </w:t>
      </w:r>
      <w:r w:rsidR="00483850">
        <w:rPr>
          <w:lang w:val="en-US"/>
        </w:rPr>
        <w:t>change values</w:t>
      </w:r>
      <w:r w:rsidR="00F82D74">
        <w:rPr>
          <w:lang w:val="en-US"/>
        </w:rPr>
        <w:t xml:space="preserve">. In that case </w:t>
      </w:r>
      <w:r w:rsidR="00253C38">
        <w:rPr>
          <w:lang w:val="en-US"/>
        </w:rPr>
        <w:t>is good idea on</w:t>
      </w:r>
      <w:r w:rsidR="008B6DA9">
        <w:rPr>
          <w:lang w:val="en-US"/>
        </w:rPr>
        <w:t xml:space="preserve"> the</w:t>
      </w:r>
      <w:r w:rsidR="00253C38">
        <w:rPr>
          <w:lang w:val="en-US"/>
        </w:rPr>
        <w:t xml:space="preserve"> server side to </w:t>
      </w:r>
      <w:r w:rsidR="00AC59C0">
        <w:rPr>
          <w:lang w:val="en-US"/>
        </w:rPr>
        <w:t xml:space="preserve">calculate possible values and compare </w:t>
      </w:r>
      <w:r w:rsidR="00D12143">
        <w:rPr>
          <w:lang w:val="en-US"/>
        </w:rPr>
        <w:t>with</w:t>
      </w:r>
      <w:r w:rsidR="008B6DA9">
        <w:rPr>
          <w:lang w:val="en-US"/>
        </w:rPr>
        <w:t xml:space="preserve"> an</w:t>
      </w:r>
      <w:r w:rsidR="00D12143">
        <w:rPr>
          <w:lang w:val="en-US"/>
        </w:rPr>
        <w:t xml:space="preserve"> </w:t>
      </w:r>
      <w:r w:rsidR="00AC59C0">
        <w:rPr>
          <w:lang w:val="en-US"/>
        </w:rPr>
        <w:t>incoming result.</w:t>
      </w:r>
      <w:r w:rsidR="00F82D74">
        <w:rPr>
          <w:lang w:val="en-US"/>
        </w:rPr>
        <w:t xml:space="preserve"> </w:t>
      </w:r>
    </w:p>
    <w:p w14:paraId="35F642A1" w14:textId="77777777" w:rsidR="00AC59C0" w:rsidRDefault="00AC59C0" w:rsidP="007776B3">
      <w:pPr>
        <w:rPr>
          <w:lang w:val="en-US"/>
        </w:rPr>
      </w:pPr>
    </w:p>
    <w:p w14:paraId="4366E4E4" w14:textId="143FEE0F" w:rsidR="00AC59C0" w:rsidRDefault="00AC59C0" w:rsidP="007776B3">
      <w:pPr>
        <w:rPr>
          <w:lang w:val="en-US"/>
        </w:rPr>
      </w:pPr>
      <w:r>
        <w:rPr>
          <w:lang w:val="en-US"/>
        </w:rPr>
        <w:t>I</w:t>
      </w:r>
      <w:r w:rsidR="00F82D74">
        <w:rPr>
          <w:lang w:val="en-US"/>
        </w:rPr>
        <w:t xml:space="preserve">f server use SQL database and doesn’t verifies if all incoming data were escaped correctly there is a chance for SQL Injection (f.e., hacker can drop all tables or make him an admin). </w:t>
      </w:r>
    </w:p>
    <w:p w14:paraId="5D67E6D4" w14:textId="77777777" w:rsidR="00AC59C0" w:rsidRDefault="00AC59C0" w:rsidP="007776B3">
      <w:pPr>
        <w:rPr>
          <w:lang w:val="en-US"/>
        </w:rPr>
      </w:pPr>
    </w:p>
    <w:p w14:paraId="760F3159" w14:textId="77777777" w:rsidR="00AC438C" w:rsidRDefault="00F82D74" w:rsidP="007776B3">
      <w:pPr>
        <w:rPr>
          <w:lang w:val="en-US"/>
        </w:rPr>
      </w:pPr>
      <w:r>
        <w:rPr>
          <w:lang w:val="en-US"/>
        </w:rPr>
        <w:t xml:space="preserve">If this is </w:t>
      </w:r>
      <w:r w:rsidR="00AC59C0">
        <w:rPr>
          <w:lang w:val="en-US"/>
        </w:rPr>
        <w:t xml:space="preserve">a multiplayer real time game, server must compare statuses/data between clients and if something is wrong there must correct/update all bad data. Without such comparison there is a chance that some player can get more resources or some </w:t>
      </w:r>
      <w:r w:rsidR="00AC59C0" w:rsidRPr="00AC59C0">
        <w:rPr>
          <w:lang w:val="en-US"/>
        </w:rPr>
        <w:t>invulnerability</w:t>
      </w:r>
      <w:r w:rsidR="00AC59C0">
        <w:rPr>
          <w:lang w:val="en-US"/>
        </w:rPr>
        <w:t>.</w:t>
      </w:r>
    </w:p>
    <w:p w14:paraId="3FE51779" w14:textId="77777777" w:rsidR="00AC59C0" w:rsidRDefault="00AC59C0" w:rsidP="007776B3">
      <w:pPr>
        <w:rPr>
          <w:lang w:val="en-US"/>
        </w:rPr>
      </w:pPr>
    </w:p>
    <w:p w14:paraId="52C24569" w14:textId="77777777" w:rsidR="00AC59C0" w:rsidRDefault="00BA2EFA" w:rsidP="007776B3">
      <w:pPr>
        <w:rPr>
          <w:lang w:val="en-US"/>
        </w:rPr>
      </w:pPr>
      <w:r w:rsidRPr="00BA2EFA">
        <w:rPr>
          <w:lang w:val="en-US"/>
        </w:rPr>
        <w:t xml:space="preserve">Also, </w:t>
      </w:r>
      <w:r>
        <w:rPr>
          <w:lang w:val="en-US"/>
        </w:rPr>
        <w:t>it’</w:t>
      </w:r>
      <w:r w:rsidRPr="00BA2EFA">
        <w:rPr>
          <w:lang w:val="en-US"/>
        </w:rPr>
        <w:t>s good idea to use HTTPS protocol and maybe some other encryption. Witho</w:t>
      </w:r>
      <w:r>
        <w:rPr>
          <w:lang w:val="en-US"/>
        </w:rPr>
        <w:t xml:space="preserve">ut it’s much easier to sniff </w:t>
      </w:r>
      <w:r w:rsidRPr="00BA2EFA">
        <w:rPr>
          <w:lang w:val="en-US"/>
        </w:rPr>
        <w:t>authenticatio</w:t>
      </w:r>
      <w:r>
        <w:rPr>
          <w:lang w:val="en-US"/>
        </w:rPr>
        <w:t>n</w:t>
      </w:r>
      <w:r w:rsidRPr="00BA2EFA">
        <w:rPr>
          <w:lang w:val="en-US"/>
        </w:rPr>
        <w:t xml:space="preserve"> </w:t>
      </w:r>
      <w:r>
        <w:rPr>
          <w:lang w:val="en-US"/>
        </w:rPr>
        <w:t>data from users and use it for gaining some admin rights.</w:t>
      </w:r>
    </w:p>
    <w:p w14:paraId="01EDBFCA" w14:textId="77777777" w:rsidR="00BA2EFA" w:rsidRDefault="00BA2EFA" w:rsidP="007776B3">
      <w:pPr>
        <w:rPr>
          <w:lang w:val="en-US"/>
        </w:rPr>
      </w:pPr>
    </w:p>
    <w:p w14:paraId="18E3586A" w14:textId="77777777" w:rsidR="00BA2EFA" w:rsidRDefault="00BA2EFA" w:rsidP="00BA2EFA">
      <w:pPr>
        <w:rPr>
          <w:lang w:val="en-US"/>
        </w:rPr>
      </w:pPr>
      <w:r>
        <w:rPr>
          <w:lang w:val="en-US"/>
        </w:rPr>
        <w:t xml:space="preserve">For server admin is also good practice do not use password based </w:t>
      </w:r>
      <w:r w:rsidRPr="00BA2EFA">
        <w:rPr>
          <w:lang w:val="en-US"/>
        </w:rPr>
        <w:t>authenticatio</w:t>
      </w:r>
      <w:r>
        <w:rPr>
          <w:lang w:val="en-US"/>
        </w:rPr>
        <w:t>n</w:t>
      </w:r>
      <w:r w:rsidRPr="00BA2EFA">
        <w:rPr>
          <w:lang w:val="en-US"/>
        </w:rPr>
        <w:t xml:space="preserve"> </w:t>
      </w:r>
      <w:r>
        <w:rPr>
          <w:lang w:val="en-US"/>
        </w:rPr>
        <w:t xml:space="preserve">for SSH servers. RSA key based </w:t>
      </w:r>
      <w:r w:rsidRPr="00BA2EFA">
        <w:rPr>
          <w:lang w:val="en-US"/>
        </w:rPr>
        <w:t>authenticatio</w:t>
      </w:r>
      <w:r>
        <w:rPr>
          <w:lang w:val="en-US"/>
        </w:rPr>
        <w:t xml:space="preserve">n is much safer choice. It can take much less time when hacker is trying to </w:t>
      </w:r>
      <w:r w:rsidRPr="00BA2EFA">
        <w:rPr>
          <w:lang w:val="en-US"/>
        </w:rPr>
        <w:t>guess</w:t>
      </w:r>
      <w:r>
        <w:rPr>
          <w:lang w:val="en-US"/>
        </w:rPr>
        <w:t xml:space="preserve"> any password than key.</w:t>
      </w:r>
    </w:p>
    <w:p w14:paraId="64C39E8B" w14:textId="77777777" w:rsidR="00BA2EFA" w:rsidRDefault="00BA2EFA" w:rsidP="00BA2EFA">
      <w:pPr>
        <w:rPr>
          <w:lang w:val="en-US"/>
        </w:rPr>
      </w:pPr>
    </w:p>
    <w:p w14:paraId="3FA628A4" w14:textId="0A26CA08" w:rsidR="00BA2EFA" w:rsidRDefault="00BA2EFA" w:rsidP="00BA2EFA">
      <w:pPr>
        <w:rPr>
          <w:lang w:val="en-US"/>
        </w:rPr>
      </w:pPr>
      <w:r>
        <w:rPr>
          <w:lang w:val="en-US"/>
        </w:rPr>
        <w:t xml:space="preserve">Also it’s </w:t>
      </w:r>
      <w:r w:rsidR="00B51353">
        <w:rPr>
          <w:lang w:val="en-US"/>
        </w:rPr>
        <w:t xml:space="preserve">a </w:t>
      </w:r>
      <w:r>
        <w:rPr>
          <w:lang w:val="en-US"/>
        </w:rPr>
        <w:t xml:space="preserve">good idea to restrict access from backend code to database. I mean it’s not a good idea if it’s possible to create or </w:t>
      </w:r>
      <w:r w:rsidR="00B51353">
        <w:rPr>
          <w:lang w:val="en-US"/>
        </w:rPr>
        <w:t xml:space="preserve">to </w:t>
      </w:r>
      <w:r>
        <w:rPr>
          <w:lang w:val="en-US"/>
        </w:rPr>
        <w:t>drop databases</w:t>
      </w:r>
      <w:r w:rsidR="00B51353">
        <w:rPr>
          <w:lang w:val="en-US"/>
        </w:rPr>
        <w:t xml:space="preserve"> or</w:t>
      </w:r>
      <w:r>
        <w:rPr>
          <w:lang w:val="en-US"/>
        </w:rPr>
        <w:t xml:space="preserve"> tables with same login as used by </w:t>
      </w:r>
      <w:r w:rsidR="00B51353">
        <w:rPr>
          <w:lang w:val="en-US"/>
        </w:rPr>
        <w:t xml:space="preserve">the </w:t>
      </w:r>
      <w:r>
        <w:rPr>
          <w:lang w:val="en-US"/>
        </w:rPr>
        <w:lastRenderedPageBreak/>
        <w:t>backend.</w:t>
      </w:r>
      <w:r w:rsidR="00D145B7">
        <w:rPr>
          <w:lang w:val="en-US"/>
        </w:rPr>
        <w:t xml:space="preserve"> This can help to </w:t>
      </w:r>
      <w:r w:rsidR="00B51353">
        <w:rPr>
          <w:lang w:val="en-US"/>
        </w:rPr>
        <w:t xml:space="preserve">lower the alert level which arise from some </w:t>
      </w:r>
      <w:r w:rsidR="00D145B7">
        <w:rPr>
          <w:lang w:val="en-US"/>
        </w:rPr>
        <w:t xml:space="preserve">SQL </w:t>
      </w:r>
      <w:r w:rsidR="00B51353">
        <w:rPr>
          <w:lang w:val="en-US"/>
        </w:rPr>
        <w:t>i</w:t>
      </w:r>
      <w:r w:rsidR="00D145B7">
        <w:rPr>
          <w:lang w:val="en-US"/>
        </w:rPr>
        <w:t xml:space="preserve">njection </w:t>
      </w:r>
      <w:r w:rsidR="00B51353">
        <w:rPr>
          <w:lang w:val="en-US"/>
        </w:rPr>
        <w:t>(for example, when someone drops database, all services probably will stop).</w:t>
      </w:r>
    </w:p>
    <w:p w14:paraId="6471F5DD" w14:textId="77777777" w:rsidR="00D145B7" w:rsidRDefault="00D145B7" w:rsidP="00BA2EFA">
      <w:pPr>
        <w:rPr>
          <w:lang w:val="en-US"/>
        </w:rPr>
      </w:pPr>
    </w:p>
    <w:p w14:paraId="02F21AC5" w14:textId="325CC3A9" w:rsidR="00D145B7" w:rsidRDefault="00D145B7" w:rsidP="00BA2EFA">
      <w:pPr>
        <w:rPr>
          <w:lang w:val="en-US"/>
        </w:rPr>
      </w:pPr>
      <w:r>
        <w:rPr>
          <w:lang w:val="en-US"/>
        </w:rPr>
        <w:t xml:space="preserve">Preventing direct connections to </w:t>
      </w:r>
      <w:r w:rsidR="00B51353">
        <w:rPr>
          <w:lang w:val="en-US"/>
        </w:rPr>
        <w:t xml:space="preserve">the </w:t>
      </w:r>
      <w:r>
        <w:rPr>
          <w:lang w:val="en-US"/>
        </w:rPr>
        <w:t>database from outside than web servers</w:t>
      </w:r>
      <w:r w:rsidR="00B51353">
        <w:rPr>
          <w:lang w:val="en-US"/>
        </w:rPr>
        <w:t xml:space="preserve"> </w:t>
      </w:r>
      <w:r>
        <w:rPr>
          <w:lang w:val="en-US"/>
        </w:rPr>
        <w:t xml:space="preserve">– is another good idea. For hacker it’s harder to get </w:t>
      </w:r>
      <w:r w:rsidR="00B51353">
        <w:rPr>
          <w:lang w:val="en-US"/>
        </w:rPr>
        <w:t xml:space="preserve">an </w:t>
      </w:r>
      <w:r>
        <w:rPr>
          <w:lang w:val="en-US"/>
        </w:rPr>
        <w:t xml:space="preserve">access to </w:t>
      </w:r>
      <w:r w:rsidR="00B51353">
        <w:rPr>
          <w:lang w:val="en-US"/>
        </w:rPr>
        <w:t xml:space="preserve">the </w:t>
      </w:r>
      <w:r>
        <w:rPr>
          <w:lang w:val="en-US"/>
        </w:rPr>
        <w:t>database.</w:t>
      </w:r>
    </w:p>
    <w:p w14:paraId="1CF9B83B" w14:textId="77777777" w:rsidR="00D145B7" w:rsidRDefault="00D145B7" w:rsidP="00BA2EFA">
      <w:pPr>
        <w:rPr>
          <w:lang w:val="en-US"/>
        </w:rPr>
      </w:pPr>
    </w:p>
    <w:p w14:paraId="331D7FE9" w14:textId="058FDA7D" w:rsidR="00D145B7" w:rsidRDefault="00D145B7" w:rsidP="00BA2EFA">
      <w:pPr>
        <w:rPr>
          <w:lang w:val="en-US"/>
        </w:rPr>
      </w:pPr>
      <w:r>
        <w:rPr>
          <w:lang w:val="en-US"/>
        </w:rPr>
        <w:t xml:space="preserve">Correct </w:t>
      </w:r>
      <w:r w:rsidRPr="00B51353">
        <w:rPr>
          <w:i/>
          <w:lang w:val="en-US"/>
        </w:rPr>
        <w:t>chmod</w:t>
      </w:r>
      <w:r>
        <w:rPr>
          <w:lang w:val="en-US"/>
        </w:rPr>
        <w:t xml:space="preserve"> for all files on the server is also </w:t>
      </w:r>
      <w:r w:rsidR="00B51353">
        <w:rPr>
          <w:lang w:val="en-US"/>
        </w:rPr>
        <w:t>required</w:t>
      </w:r>
      <w:r>
        <w:rPr>
          <w:lang w:val="en-US"/>
        </w:rPr>
        <w:t>. Because if there is possibility to modify files from backend code</w:t>
      </w:r>
      <w:r w:rsidR="00B51353">
        <w:rPr>
          <w:lang w:val="en-US"/>
        </w:rPr>
        <w:t>,</w:t>
      </w:r>
      <w:r>
        <w:rPr>
          <w:lang w:val="en-US"/>
        </w:rPr>
        <w:t xml:space="preserve"> there is a chance that some hacker can upload or create some evil script that can be execute every time one </w:t>
      </w:r>
      <w:r w:rsidR="00B51353">
        <w:rPr>
          <w:lang w:val="en-US"/>
        </w:rPr>
        <w:t xml:space="preserve">a </w:t>
      </w:r>
      <w:r>
        <w:rPr>
          <w:lang w:val="en-US"/>
        </w:rPr>
        <w:t xml:space="preserve">request from </w:t>
      </w:r>
      <w:r w:rsidR="00B51353">
        <w:rPr>
          <w:lang w:val="en-US"/>
        </w:rPr>
        <w:t xml:space="preserve">a </w:t>
      </w:r>
      <w:r>
        <w:rPr>
          <w:lang w:val="en-US"/>
        </w:rPr>
        <w:t>client is made.</w:t>
      </w:r>
    </w:p>
    <w:p w14:paraId="0DC0DB46" w14:textId="77777777" w:rsidR="007776B3" w:rsidRPr="004578F2" w:rsidRDefault="007776B3" w:rsidP="007776B3">
      <w:pPr>
        <w:pStyle w:val="Heading3"/>
        <w:rPr>
          <w:lang w:val="en-US"/>
        </w:rPr>
      </w:pPr>
      <w:r>
        <w:t>Question</w:t>
      </w:r>
      <w:r w:rsidRPr="00722D3B">
        <w:t xml:space="preserve"> </w:t>
      </w:r>
      <w:r w:rsidRPr="004578F2">
        <w:rPr>
          <w:lang w:val="en-US"/>
        </w:rPr>
        <w:t>6</w:t>
      </w:r>
    </w:p>
    <w:p w14:paraId="3AA8C6CD" w14:textId="77777777" w:rsidR="007776B3" w:rsidRDefault="007776B3" w:rsidP="007776B3">
      <w:pPr>
        <w:rPr>
          <w:lang w:val="en-US"/>
        </w:rPr>
      </w:pPr>
      <w:r w:rsidRPr="004578F2">
        <w:rPr>
          <w:lang w:val="en-US"/>
        </w:rPr>
        <w:t>What are your favorite games? What do you like in them, what do you dislike?  Any id</w:t>
      </w:r>
      <w:r>
        <w:rPr>
          <w:lang w:val="en-US"/>
        </w:rPr>
        <w:t>eas how they could be improved?</w:t>
      </w:r>
    </w:p>
    <w:p w14:paraId="77DF6D0D" w14:textId="77777777" w:rsidR="00E238DD" w:rsidRDefault="00E238DD" w:rsidP="007776B3">
      <w:pPr>
        <w:rPr>
          <w:lang w:val="en-US"/>
        </w:rPr>
      </w:pPr>
    </w:p>
    <w:p w14:paraId="51678FF8" w14:textId="49244CA3" w:rsidR="00E238DD" w:rsidRDefault="00DD7ABC" w:rsidP="007776B3">
      <w:pPr>
        <w:rPr>
          <w:lang w:val="en-US"/>
        </w:rPr>
      </w:pPr>
      <w:r w:rsidRPr="00FA047E">
        <w:rPr>
          <w:b/>
          <w:lang w:val="en-US"/>
        </w:rPr>
        <w:t>Dungeon Keeper</w:t>
      </w:r>
      <w:r w:rsidRPr="00FA047E">
        <w:rPr>
          <w:lang w:val="en-US"/>
        </w:rPr>
        <w:t xml:space="preserve">. </w:t>
      </w:r>
      <w:r w:rsidR="00B37124">
        <w:rPr>
          <w:lang w:val="en-US"/>
        </w:rPr>
        <w:t>I a</w:t>
      </w:r>
      <w:r w:rsidR="00FA047E" w:rsidRPr="00FA047E">
        <w:rPr>
          <w:lang w:val="en-US"/>
        </w:rPr>
        <w:t xml:space="preserve">m a big fun of this series. I still play sometimes “Dungeon Keeper </w:t>
      </w:r>
      <w:r w:rsidR="00B37124">
        <w:rPr>
          <w:lang w:val="en-US"/>
        </w:rPr>
        <w:t xml:space="preserve">II” </w:t>
      </w:r>
      <w:r w:rsidR="00B37124" w:rsidRPr="00FA047E">
        <w:rPr>
          <w:lang w:val="en-US"/>
        </w:rPr>
        <w:t>game</w:t>
      </w:r>
      <w:r w:rsidR="00FA047E" w:rsidRPr="00FA047E">
        <w:rPr>
          <w:lang w:val="en-US"/>
        </w:rPr>
        <w:t xml:space="preserve"> but I can</w:t>
      </w:r>
      <w:r w:rsidR="00B37124">
        <w:rPr>
          <w:lang w:val="en-US"/>
        </w:rPr>
        <w:t>’</w:t>
      </w:r>
      <w:r w:rsidR="00FA047E" w:rsidRPr="00FA047E">
        <w:rPr>
          <w:lang w:val="en-US"/>
        </w:rPr>
        <w:t>t say that I love what EA did with</w:t>
      </w:r>
      <w:r w:rsidR="00CA15A9">
        <w:rPr>
          <w:lang w:val="en-US"/>
        </w:rPr>
        <w:t xml:space="preserve"> the</w:t>
      </w:r>
      <w:r w:rsidR="00FA047E" w:rsidRPr="00FA047E">
        <w:rPr>
          <w:lang w:val="en-US"/>
        </w:rPr>
        <w:t xml:space="preserve"> latest </w:t>
      </w:r>
      <w:r w:rsidR="00FA047E">
        <w:rPr>
          <w:lang w:val="en-US"/>
        </w:rPr>
        <w:t>versi</w:t>
      </w:r>
      <w:r w:rsidR="00FA047E" w:rsidRPr="00FA047E">
        <w:rPr>
          <w:lang w:val="en-US"/>
        </w:rPr>
        <w:t>on</w:t>
      </w:r>
      <w:r w:rsidR="00CA15A9">
        <w:rPr>
          <w:lang w:val="en-US"/>
        </w:rPr>
        <w:t xml:space="preserve"> of game</w:t>
      </w:r>
      <w:r w:rsidR="00FA047E" w:rsidRPr="00FA047E">
        <w:rPr>
          <w:lang w:val="en-US"/>
        </w:rPr>
        <w:t xml:space="preserve"> for smartphones. </w:t>
      </w:r>
      <w:r w:rsidR="00FA047E">
        <w:rPr>
          <w:lang w:val="en-US"/>
        </w:rPr>
        <w:t xml:space="preserve">I think </w:t>
      </w:r>
      <w:r w:rsidR="00CA15A9">
        <w:rPr>
          <w:lang w:val="en-US"/>
        </w:rPr>
        <w:t>the way</w:t>
      </w:r>
      <w:r w:rsidR="00B37124">
        <w:rPr>
          <w:lang w:val="en-US"/>
        </w:rPr>
        <w:t xml:space="preserve"> how this game was made is totally wrong. I think it’s not a bad idea to turn this series into free-to-play but it’s bad to ask players to spent money for such things like </w:t>
      </w:r>
      <w:r w:rsidR="00B37124" w:rsidRPr="00B37124">
        <w:rPr>
          <w:lang w:val="en-US"/>
        </w:rPr>
        <w:t>digging</w:t>
      </w:r>
      <w:r w:rsidR="00B37124">
        <w:rPr>
          <w:lang w:val="en-US"/>
        </w:rPr>
        <w:t xml:space="preserve">. In both two games this was a free and I could dig tunnels very fast. I think they have missed that this game not about creating most </w:t>
      </w:r>
      <w:r w:rsidR="00356D22">
        <w:rPr>
          <w:lang w:val="en-US"/>
        </w:rPr>
        <w:t>awesome dungeon but instead creating a place with own rules and conquering new territories. I think that “Dungeon Keeper” is a perfect free-to-play game for table</w:t>
      </w:r>
      <w:r w:rsidR="00CA15A9">
        <w:rPr>
          <w:lang w:val="en-US"/>
        </w:rPr>
        <w:t>t</w:t>
      </w:r>
      <w:r w:rsidR="00356D22">
        <w:rPr>
          <w:lang w:val="en-US"/>
        </w:rPr>
        <w:t xml:space="preserve">s and mobile but it should work more not as a dungeon builder but it should </w:t>
      </w:r>
      <w:r w:rsidR="00CA15A9">
        <w:rPr>
          <w:lang w:val="en-US"/>
        </w:rPr>
        <w:t xml:space="preserve">work </w:t>
      </w:r>
      <w:r w:rsidR="00356D22">
        <w:rPr>
          <w:lang w:val="en-US"/>
        </w:rPr>
        <w:t>as multiplayer real time strategy game. Every player could fight each other and goal would be to destroy enemies’ hearts and expand own territory. If player loose</w:t>
      </w:r>
      <w:r w:rsidR="00CA15A9">
        <w:rPr>
          <w:lang w:val="en-US"/>
        </w:rPr>
        <w:t>,</w:t>
      </w:r>
      <w:r w:rsidR="00356D22">
        <w:rPr>
          <w:lang w:val="en-US"/>
        </w:rPr>
        <w:t xml:space="preserve"> he could choose to spent real money for instant rebirth, possibility to choose location where to </w:t>
      </w:r>
      <w:r w:rsidR="007318CA">
        <w:rPr>
          <w:lang w:val="en-US"/>
        </w:rPr>
        <w:t>start again</w:t>
      </w:r>
      <w:r w:rsidR="00356D22" w:rsidRPr="00356D22">
        <w:rPr>
          <w:lang w:val="en-US"/>
        </w:rPr>
        <w:t xml:space="preserve"> </w:t>
      </w:r>
      <w:r w:rsidR="00356D22">
        <w:rPr>
          <w:lang w:val="en-US"/>
        </w:rPr>
        <w:t xml:space="preserve">or </w:t>
      </w:r>
      <w:r w:rsidR="00CA15A9">
        <w:rPr>
          <w:lang w:val="en-US"/>
        </w:rPr>
        <w:t>doesn’t pay at all and wait</w:t>
      </w:r>
      <w:r w:rsidR="00356D22">
        <w:rPr>
          <w:lang w:val="en-US"/>
        </w:rPr>
        <w:t xml:space="preserve">. </w:t>
      </w:r>
      <w:r w:rsidR="007318CA">
        <w:rPr>
          <w:lang w:val="en-US"/>
        </w:rPr>
        <w:t>I think there could be other useful items in the shop. Also, I think it would be</w:t>
      </w:r>
      <w:r w:rsidR="00CA15A9">
        <w:rPr>
          <w:lang w:val="en-US"/>
        </w:rPr>
        <w:t xml:space="preserve"> a</w:t>
      </w:r>
      <w:r w:rsidR="007318CA">
        <w:rPr>
          <w:lang w:val="en-US"/>
        </w:rPr>
        <w:t xml:space="preserve"> good idea to use </w:t>
      </w:r>
      <w:r w:rsidR="007318CA" w:rsidRPr="007318CA">
        <w:rPr>
          <w:lang w:val="en-US"/>
        </w:rPr>
        <w:t>natural disasters</w:t>
      </w:r>
      <w:r w:rsidR="007318CA">
        <w:rPr>
          <w:lang w:val="en-US"/>
        </w:rPr>
        <w:t xml:space="preserve"> like flooding or earth quake that would prevent to use some owned territories for a while. </w:t>
      </w:r>
      <w:r w:rsidR="00CA15A9">
        <w:rPr>
          <w:lang w:val="en-US"/>
        </w:rPr>
        <w:t>S</w:t>
      </w:r>
      <w:r w:rsidR="007318CA">
        <w:rPr>
          <w:lang w:val="en-US"/>
        </w:rPr>
        <w:t xml:space="preserve">hop items would help to solve these </w:t>
      </w:r>
      <w:r w:rsidR="00CA15A9">
        <w:rPr>
          <w:lang w:val="en-US"/>
        </w:rPr>
        <w:t xml:space="preserve">type of </w:t>
      </w:r>
      <w:r w:rsidR="007318CA">
        <w:rPr>
          <w:lang w:val="en-US"/>
        </w:rPr>
        <w:t>problems.</w:t>
      </w:r>
    </w:p>
    <w:p w14:paraId="0D0B0DDD" w14:textId="77777777" w:rsidR="00576B17" w:rsidRDefault="00576B17" w:rsidP="007776B3">
      <w:pPr>
        <w:rPr>
          <w:lang w:val="en-US"/>
        </w:rPr>
      </w:pPr>
    </w:p>
    <w:p w14:paraId="7C1F98EB" w14:textId="711851CB" w:rsidR="00576B17" w:rsidRDefault="00576B17" w:rsidP="007776B3">
      <w:pPr>
        <w:rPr>
          <w:lang w:val="en-US"/>
        </w:rPr>
      </w:pPr>
      <w:r>
        <w:rPr>
          <w:lang w:val="en-US"/>
        </w:rPr>
        <w:t xml:space="preserve">I think this a better way, because new mobile players </w:t>
      </w:r>
      <w:r w:rsidR="00CA15A9">
        <w:rPr>
          <w:lang w:val="en-US"/>
        </w:rPr>
        <w:t>don’t</w:t>
      </w:r>
      <w:r>
        <w:rPr>
          <w:lang w:val="en-US"/>
        </w:rPr>
        <w:t xml:space="preserve"> care much about “Dungeon Keeper” name, but all old players </w:t>
      </w:r>
      <w:r w:rsidR="00CA15A9">
        <w:rPr>
          <w:lang w:val="en-US"/>
        </w:rPr>
        <w:t>don’t</w:t>
      </w:r>
      <w:r>
        <w:rPr>
          <w:lang w:val="en-US"/>
        </w:rPr>
        <w:t xml:space="preserve"> think that current mobile game is a good game. I think my way would more suitable for them.</w:t>
      </w:r>
    </w:p>
    <w:p w14:paraId="633A7411" w14:textId="77777777" w:rsidR="00576B17" w:rsidRDefault="00576B17" w:rsidP="007776B3">
      <w:pPr>
        <w:rPr>
          <w:lang w:val="en-US"/>
        </w:rPr>
      </w:pPr>
    </w:p>
    <w:p w14:paraId="5483A463" w14:textId="09945BDB" w:rsidR="00576B17" w:rsidRDefault="00576B17" w:rsidP="007776B3">
      <w:pPr>
        <w:rPr>
          <w:lang w:val="en-US"/>
        </w:rPr>
      </w:pPr>
      <w:r>
        <w:rPr>
          <w:b/>
          <w:lang w:val="en-US"/>
        </w:rPr>
        <w:t>Unreal</w:t>
      </w:r>
      <w:r>
        <w:rPr>
          <w:lang w:val="en-US"/>
        </w:rPr>
        <w:t xml:space="preserve">. </w:t>
      </w:r>
      <w:r w:rsidR="00B635A3">
        <w:rPr>
          <w:lang w:val="en-US"/>
        </w:rPr>
        <w:t>When first time I saw footage from this game on Cybernet</w:t>
      </w:r>
      <w:r w:rsidR="00CA15A9">
        <w:rPr>
          <w:lang w:val="en-US"/>
        </w:rPr>
        <w:t xml:space="preserve"> TV show</w:t>
      </w:r>
      <w:r w:rsidR="00B635A3">
        <w:rPr>
          <w:lang w:val="en-US"/>
        </w:rPr>
        <w:t xml:space="preserve">, I changed my mind about computer graphics. I think that time I thought “Wow! That’s amazing!”. Today maybe the graphics doesn’t look very good, but then everything was awesome. </w:t>
      </w:r>
      <w:r w:rsidR="00351DF4">
        <w:rPr>
          <w:lang w:val="en-US"/>
        </w:rPr>
        <w:t>I think the game mechanics still rocks, so if I have a chance</w:t>
      </w:r>
      <w:r w:rsidR="00CA15A9">
        <w:rPr>
          <w:lang w:val="en-US"/>
        </w:rPr>
        <w:t xml:space="preserve"> to change</w:t>
      </w:r>
      <w:r w:rsidR="00351DF4">
        <w:rPr>
          <w:lang w:val="en-US"/>
        </w:rPr>
        <w:t xml:space="preserve"> probably I would like just to update all graphics and add </w:t>
      </w:r>
      <w:r w:rsidR="00CA15A9">
        <w:rPr>
          <w:lang w:val="en-US"/>
        </w:rPr>
        <w:t xml:space="preserve">some skeletal </w:t>
      </w:r>
      <w:r w:rsidR="00351DF4">
        <w:rPr>
          <w:lang w:val="en-US"/>
        </w:rPr>
        <w:t xml:space="preserve">animations in multiplayer matches. </w:t>
      </w:r>
    </w:p>
    <w:p w14:paraId="59465F9A" w14:textId="77777777" w:rsidR="00351DF4" w:rsidRDefault="00351DF4" w:rsidP="007776B3">
      <w:pPr>
        <w:rPr>
          <w:lang w:val="en-US"/>
        </w:rPr>
      </w:pPr>
    </w:p>
    <w:p w14:paraId="7BCE7786" w14:textId="3D18120D" w:rsidR="00351DF4" w:rsidRPr="00CC2D6A" w:rsidRDefault="00351DF4" w:rsidP="007776B3">
      <w:pPr>
        <w:rPr>
          <w:lang w:val="en-US"/>
        </w:rPr>
      </w:pPr>
      <w:r w:rsidRPr="00351DF4">
        <w:rPr>
          <w:b/>
          <w:lang w:val="en-US"/>
        </w:rPr>
        <w:t>Rollercoaster Tycoon</w:t>
      </w:r>
      <w:r>
        <w:rPr>
          <w:b/>
          <w:lang w:val="en-US"/>
        </w:rPr>
        <w:t xml:space="preserve">. </w:t>
      </w:r>
      <w:r w:rsidR="00E67EA3">
        <w:rPr>
          <w:lang w:val="en-US"/>
        </w:rPr>
        <w:t xml:space="preserve">I spent many hours playing the first game. I love other two games too. It’s really awesome to build a theme park! I </w:t>
      </w:r>
      <w:r w:rsidR="00C85678">
        <w:rPr>
          <w:lang w:val="en-US"/>
        </w:rPr>
        <w:t xml:space="preserve">really </w:t>
      </w:r>
      <w:r w:rsidR="00E67EA3">
        <w:rPr>
          <w:lang w:val="en-US"/>
        </w:rPr>
        <w:t xml:space="preserve">don’t know what I </w:t>
      </w:r>
      <w:r w:rsidR="00C85678">
        <w:rPr>
          <w:lang w:val="en-US"/>
        </w:rPr>
        <w:t xml:space="preserve">should </w:t>
      </w:r>
      <w:r w:rsidR="00E67EA3">
        <w:rPr>
          <w:lang w:val="en-US"/>
        </w:rPr>
        <w:t xml:space="preserve">change in these games. </w:t>
      </w:r>
      <w:r w:rsidR="00CC2D6A">
        <w:rPr>
          <w:lang w:val="en-US"/>
        </w:rPr>
        <w:t xml:space="preserve">Just maybe a build-in DLC shop with new mission maps would be a great idea… ah… also first two </w:t>
      </w:r>
      <w:r w:rsidR="00CC2D6A">
        <w:rPr>
          <w:lang w:val="en-US"/>
        </w:rPr>
        <w:lastRenderedPageBreak/>
        <w:t>games haven’t possibility to speed up time. Sometimes it’s very good thing! Sometimes happens that player must just don’t turn off computer to finish win a game.</w:t>
      </w:r>
    </w:p>
    <w:p w14:paraId="3ACC550D" w14:textId="77777777" w:rsidR="00E67EA3" w:rsidRDefault="00E67EA3" w:rsidP="007776B3">
      <w:pPr>
        <w:rPr>
          <w:lang w:val="en-US"/>
        </w:rPr>
      </w:pPr>
    </w:p>
    <w:p w14:paraId="4BE7B9D9" w14:textId="77777777" w:rsidR="00CC2D6A" w:rsidRDefault="00CC2D6A" w:rsidP="007776B3">
      <w:pPr>
        <w:rPr>
          <w:lang w:val="en-US"/>
        </w:rPr>
      </w:pPr>
      <w:r w:rsidRPr="005D7C99">
        <w:rPr>
          <w:b/>
          <w:lang w:val="en-US"/>
        </w:rPr>
        <w:t xml:space="preserve">Moorhuhn. </w:t>
      </w:r>
      <w:r w:rsidRPr="005D7C99">
        <w:rPr>
          <w:lang w:val="en-US"/>
        </w:rPr>
        <w:t>I</w:t>
      </w:r>
      <w:r w:rsidRPr="005D7C99">
        <w:rPr>
          <w:b/>
          <w:lang w:val="en-US"/>
        </w:rPr>
        <w:t xml:space="preserve"> </w:t>
      </w:r>
      <w:r w:rsidR="005D7C99" w:rsidRPr="005D7C99">
        <w:rPr>
          <w:lang w:val="en-US"/>
        </w:rPr>
        <w:t xml:space="preserve">love to shooting </w:t>
      </w:r>
      <w:r w:rsidR="005D7C99">
        <w:rPr>
          <w:lang w:val="en-US"/>
        </w:rPr>
        <w:t xml:space="preserve">flying </w:t>
      </w:r>
      <w:r w:rsidR="00D53D5B">
        <w:rPr>
          <w:lang w:val="en-US"/>
        </w:rPr>
        <w:t>chickens</w:t>
      </w:r>
      <w:r w:rsidR="005D7C99">
        <w:rPr>
          <w:lang w:val="en-US"/>
        </w:rPr>
        <w:t xml:space="preserve"> and hidden somewhere in visible environment, but I disliked that premium version </w:t>
      </w:r>
      <w:r w:rsidR="00D1258B">
        <w:rPr>
          <w:lang w:val="en-US"/>
        </w:rPr>
        <w:t>is too similar to</w:t>
      </w:r>
      <w:r w:rsidR="005D7C99">
        <w:rPr>
          <w:lang w:val="en-US"/>
        </w:rPr>
        <w:t xml:space="preserve"> demo version. I would like at least to add multiple locations.</w:t>
      </w:r>
    </w:p>
    <w:p w14:paraId="13D1A9C7" w14:textId="77777777" w:rsidR="005D7C99" w:rsidRDefault="005D7C99" w:rsidP="007776B3">
      <w:pPr>
        <w:rPr>
          <w:lang w:val="en-US"/>
        </w:rPr>
      </w:pPr>
    </w:p>
    <w:p w14:paraId="6D6AF901" w14:textId="5CBEBF8B" w:rsidR="005D7C99" w:rsidRDefault="00D1258B" w:rsidP="007776B3">
      <w:pPr>
        <w:rPr>
          <w:lang w:val="en-US"/>
        </w:rPr>
      </w:pPr>
      <w:r>
        <w:rPr>
          <w:lang w:val="en-US"/>
        </w:rPr>
        <w:t xml:space="preserve">If I have a possibility to create another game in the series probably I would </w:t>
      </w:r>
      <w:r w:rsidR="00C85678">
        <w:rPr>
          <w:lang w:val="en-US"/>
        </w:rPr>
        <w:t>do a</w:t>
      </w:r>
      <w:r>
        <w:rPr>
          <w:lang w:val="en-US"/>
        </w:rPr>
        <w:t xml:space="preserve"> remake</w:t>
      </w:r>
      <w:r w:rsidR="00C85678">
        <w:rPr>
          <w:lang w:val="en-US"/>
        </w:rPr>
        <w:t>. I will</w:t>
      </w:r>
      <w:r w:rsidR="00D53D5B">
        <w:rPr>
          <w:lang w:val="en-US"/>
        </w:rPr>
        <w:t xml:space="preserve"> reimagine</w:t>
      </w:r>
      <w:r>
        <w:rPr>
          <w:lang w:val="en-US"/>
        </w:rPr>
        <w:t xml:space="preserve"> the </w:t>
      </w:r>
      <w:r w:rsidR="00D53D5B">
        <w:rPr>
          <w:lang w:val="en-US"/>
        </w:rPr>
        <w:t xml:space="preserve">series. I think it would be amazing to create an arena shooter where players on the map try to catch chickens and fire to other like Charlie Sheen did in “Hot shots 2” movie. </w:t>
      </w:r>
      <w:r w:rsidR="009B66E5">
        <w:rPr>
          <w:lang w:val="en-US"/>
        </w:rPr>
        <w:t>This game would have o</w:t>
      </w:r>
      <w:r w:rsidR="00D53D5B">
        <w:rPr>
          <w:lang w:val="en-US"/>
        </w:rPr>
        <w:t>ther</w:t>
      </w:r>
      <w:r w:rsidR="009B66E5">
        <w:rPr>
          <w:lang w:val="en-US"/>
        </w:rPr>
        <w:t>s</w:t>
      </w:r>
      <w:r w:rsidR="00D53D5B">
        <w:rPr>
          <w:lang w:val="en-US"/>
        </w:rPr>
        <w:t xml:space="preserve"> strange but </w:t>
      </w:r>
      <w:r w:rsidR="009B66E5">
        <w:rPr>
          <w:lang w:val="en-US"/>
        </w:rPr>
        <w:t xml:space="preserve">funny modes too! I think it could use free-to-play model like Quake Live does. </w:t>
      </w:r>
    </w:p>
    <w:p w14:paraId="3BDF80AB" w14:textId="77777777" w:rsidR="009B66E5" w:rsidRDefault="009B66E5" w:rsidP="007776B3">
      <w:pPr>
        <w:rPr>
          <w:lang w:val="en-US"/>
        </w:rPr>
      </w:pPr>
    </w:p>
    <w:p w14:paraId="0857E9C8" w14:textId="77777777" w:rsidR="009B66E5" w:rsidRDefault="009B66E5" w:rsidP="007776B3">
      <w:pPr>
        <w:rPr>
          <w:lang w:val="en-US"/>
        </w:rPr>
      </w:pPr>
      <w:r>
        <w:rPr>
          <w:b/>
          <w:lang w:val="en-US"/>
        </w:rPr>
        <w:t xml:space="preserve">Chickens Can’t Fly. </w:t>
      </w:r>
      <w:r w:rsidRPr="009B66E5">
        <w:rPr>
          <w:lang w:val="en-US"/>
        </w:rPr>
        <w:t>Another</w:t>
      </w:r>
      <w:r>
        <w:rPr>
          <w:lang w:val="en-US"/>
        </w:rPr>
        <w:t xml:space="preserve"> game with c</w:t>
      </w:r>
      <w:r w:rsidR="002E6C6A">
        <w:rPr>
          <w:lang w:val="en-US"/>
        </w:rPr>
        <w:t xml:space="preserve">hickens but this one is about doing experiments. I’m missing only one feature in this game – possibility for friends or/and other players to create own experiments and share results with other players. </w:t>
      </w:r>
    </w:p>
    <w:p w14:paraId="2FB03FFA" w14:textId="77777777" w:rsidR="002E6C6A" w:rsidRDefault="002E6C6A" w:rsidP="007776B3">
      <w:pPr>
        <w:rPr>
          <w:lang w:val="en-US"/>
        </w:rPr>
      </w:pPr>
    </w:p>
    <w:p w14:paraId="179314A4" w14:textId="55174FE2" w:rsidR="002E6C6A" w:rsidRPr="002E6C6A" w:rsidRDefault="002E6C6A" w:rsidP="007776B3">
      <w:pPr>
        <w:rPr>
          <w:b/>
          <w:lang w:val="en-US"/>
        </w:rPr>
      </w:pPr>
      <w:r>
        <w:rPr>
          <w:b/>
          <w:lang w:val="en-US"/>
        </w:rPr>
        <w:t xml:space="preserve">Deus Ex: Human Revolution. </w:t>
      </w:r>
      <w:r w:rsidRPr="002E6C6A">
        <w:rPr>
          <w:lang w:val="en-US"/>
        </w:rPr>
        <w:t xml:space="preserve">I really like </w:t>
      </w:r>
      <w:r>
        <w:rPr>
          <w:lang w:val="en-US"/>
        </w:rPr>
        <w:t>gameplay mechanics of this game, story, but I don’t like that it uses basically the same ideas for level locations</w:t>
      </w:r>
      <w:r w:rsidR="005405E8">
        <w:rPr>
          <w:lang w:val="en-US"/>
        </w:rPr>
        <w:t xml:space="preserve"> as previous games</w:t>
      </w:r>
      <w:r w:rsidR="00C85678">
        <w:rPr>
          <w:lang w:val="en-US"/>
        </w:rPr>
        <w:t xml:space="preserve"> of same series</w:t>
      </w:r>
      <w:r>
        <w:rPr>
          <w:lang w:val="en-US"/>
        </w:rPr>
        <w:t xml:space="preserve">: headquarters, slug district, market... </w:t>
      </w:r>
    </w:p>
    <w:p w14:paraId="008BA19D" w14:textId="77777777" w:rsidR="007776B3" w:rsidRPr="004578F2" w:rsidRDefault="007776B3" w:rsidP="007776B3">
      <w:pPr>
        <w:pStyle w:val="Heading3"/>
        <w:rPr>
          <w:lang w:val="en-US"/>
        </w:rPr>
      </w:pPr>
      <w:r>
        <w:t>Question</w:t>
      </w:r>
      <w:r w:rsidRPr="00722D3B">
        <w:t xml:space="preserve"> </w:t>
      </w:r>
      <w:r w:rsidR="00984658">
        <w:rPr>
          <w:lang w:val="en-US"/>
        </w:rPr>
        <w:t>10</w:t>
      </w:r>
    </w:p>
    <w:p w14:paraId="07C3A2D6" w14:textId="77777777" w:rsidR="007776B3" w:rsidRDefault="007776B3" w:rsidP="007776B3">
      <w:pPr>
        <w:rPr>
          <w:lang w:val="en-US"/>
        </w:rPr>
      </w:pPr>
      <w:r w:rsidRPr="004578F2">
        <w:rPr>
          <w:lang w:val="en-US"/>
        </w:rPr>
        <w:t>Please list your favorite industry references (Programming, Graphics, etc.), such as books or we</w:t>
      </w:r>
      <w:r>
        <w:rPr>
          <w:lang w:val="en-US"/>
        </w:rPr>
        <w:t>bsites, and why you liked them.</w:t>
      </w:r>
    </w:p>
    <w:p w14:paraId="774A91F4" w14:textId="77777777" w:rsidR="002F3A2A" w:rsidRDefault="002F3A2A" w:rsidP="007776B3">
      <w:pPr>
        <w:rPr>
          <w:lang w:val="en-US"/>
        </w:rPr>
      </w:pPr>
    </w:p>
    <w:p w14:paraId="02CE3B69" w14:textId="77777777" w:rsidR="002F3A2A" w:rsidRDefault="002F3A2A" w:rsidP="007776B3">
      <w:pPr>
        <w:rPr>
          <w:lang w:val="en-US"/>
        </w:rPr>
      </w:pPr>
      <w:r>
        <w:rPr>
          <w:lang w:val="en-US"/>
        </w:rPr>
        <w:t>I think StackOverflow.com</w:t>
      </w:r>
      <w:r w:rsidR="00813A5D">
        <w:rPr>
          <w:lang w:val="en-US"/>
        </w:rPr>
        <w:t xml:space="preserve"> and subsites are my primary place for searching of programming answers.</w:t>
      </w:r>
    </w:p>
    <w:p w14:paraId="3CC9ED75" w14:textId="77777777" w:rsidR="00813A5D" w:rsidRDefault="00813A5D" w:rsidP="007776B3">
      <w:pPr>
        <w:rPr>
          <w:lang w:val="en-US"/>
        </w:rPr>
      </w:pPr>
    </w:p>
    <w:p w14:paraId="29A771D5" w14:textId="77777777" w:rsidR="00813A5D" w:rsidRDefault="00813A5D" w:rsidP="007776B3">
      <w:pPr>
        <w:rPr>
          <w:lang w:val="en-US"/>
        </w:rPr>
      </w:pPr>
      <w:r>
        <w:rPr>
          <w:lang w:val="en-US"/>
        </w:rPr>
        <w:t>GamesIndustry.biz is cool place to find I think most interesting news about what is going with GameDev community.</w:t>
      </w:r>
    </w:p>
    <w:p w14:paraId="17C6B812" w14:textId="77777777" w:rsidR="00813A5D" w:rsidRDefault="00813A5D" w:rsidP="007776B3">
      <w:pPr>
        <w:rPr>
          <w:lang w:val="en-US"/>
        </w:rPr>
      </w:pPr>
    </w:p>
    <w:p w14:paraId="3D904D27" w14:textId="77777777" w:rsidR="00813A5D" w:rsidRDefault="00813A5D" w:rsidP="00813A5D">
      <w:pPr>
        <w:rPr>
          <w:lang w:val="en-US"/>
        </w:rPr>
      </w:pPr>
      <w:r>
        <w:rPr>
          <w:lang w:val="en-US"/>
        </w:rPr>
        <w:t xml:space="preserve">At Gamasutra.com is possible to find also many interesting news, but primary reason why I love this place is </w:t>
      </w:r>
      <w:r w:rsidR="00367189">
        <w:rPr>
          <w:lang w:val="en-US"/>
        </w:rPr>
        <w:t>blogs. I really like to read how others developers solves different problems and what they think.</w:t>
      </w:r>
    </w:p>
    <w:p w14:paraId="63EC9700" w14:textId="77777777" w:rsidR="007776B3" w:rsidRPr="004578F2" w:rsidRDefault="007776B3" w:rsidP="007776B3">
      <w:pPr>
        <w:pStyle w:val="Heading3"/>
        <w:rPr>
          <w:lang w:val="en-US"/>
        </w:rPr>
      </w:pPr>
      <w:r>
        <w:t>Question</w:t>
      </w:r>
      <w:r w:rsidRPr="00722D3B">
        <w:t xml:space="preserve"> </w:t>
      </w:r>
      <w:r w:rsidR="00984658">
        <w:rPr>
          <w:lang w:val="en-US"/>
        </w:rPr>
        <w:t>11</w:t>
      </w:r>
    </w:p>
    <w:p w14:paraId="0669BFEF" w14:textId="77777777" w:rsidR="007776B3" w:rsidRDefault="007776B3" w:rsidP="007776B3">
      <w:pPr>
        <w:rPr>
          <w:lang w:val="en-US"/>
        </w:rPr>
      </w:pPr>
      <w:r w:rsidRPr="004578F2">
        <w:rPr>
          <w:lang w:val="en-US"/>
        </w:rPr>
        <w:t>What middleware experience do you have? What spe</w:t>
      </w:r>
      <w:r>
        <w:rPr>
          <w:lang w:val="en-US"/>
        </w:rPr>
        <w:t>cific tasks did you use it for?</w:t>
      </w:r>
    </w:p>
    <w:p w14:paraId="21F4DAA4" w14:textId="77777777" w:rsidR="00367189" w:rsidRDefault="00367189" w:rsidP="007776B3">
      <w:pPr>
        <w:rPr>
          <w:lang w:val="en-US"/>
        </w:rPr>
      </w:pPr>
    </w:p>
    <w:p w14:paraId="49747C80" w14:textId="1D6C4631" w:rsidR="00367189" w:rsidRDefault="00367189" w:rsidP="007776B3">
      <w:pPr>
        <w:rPr>
          <w:lang w:val="en-US"/>
        </w:rPr>
      </w:pPr>
      <w:r>
        <w:rPr>
          <w:lang w:val="en-US"/>
        </w:rPr>
        <w:t xml:space="preserve">I’m not sure what </w:t>
      </w:r>
      <w:r w:rsidR="00C85678">
        <w:rPr>
          <w:lang w:val="en-US"/>
        </w:rPr>
        <w:t>could be</w:t>
      </w:r>
      <w:r>
        <w:rPr>
          <w:lang w:val="en-US"/>
        </w:rPr>
        <w:t xml:space="preserve"> called a “middleware for PHP”. If it is some multi payment system, I have used T-Pay and Paysera. If this includes also template engines, I can say, that I have used Twig, Smarty, Dwoo. If this is some database abstraction library, I can say that I have used Doctrine and ADO DB Lit</w:t>
      </w:r>
      <w:r w:rsidR="005F4C9D">
        <w:rPr>
          <w:lang w:val="en-US"/>
        </w:rPr>
        <w:t>e. Image manipulation? WideI</w:t>
      </w:r>
      <w:r w:rsidR="00483850">
        <w:rPr>
          <w:lang w:val="en-US"/>
        </w:rPr>
        <w:t>mage! RSS fetching? SimplePie!</w:t>
      </w:r>
    </w:p>
    <w:p w14:paraId="14D919D0" w14:textId="77777777" w:rsidR="00AC1A45" w:rsidRDefault="00AC1A45" w:rsidP="007776B3">
      <w:pPr>
        <w:rPr>
          <w:lang w:val="en-US"/>
        </w:rPr>
      </w:pPr>
    </w:p>
    <w:p w14:paraId="67BFF5D6" w14:textId="719A3F3D" w:rsidR="00AC1A45" w:rsidRDefault="00AC1A45" w:rsidP="007776B3">
      <w:pPr>
        <w:rPr>
          <w:lang w:val="en-US"/>
        </w:rPr>
      </w:pPr>
      <w:r>
        <w:rPr>
          <w:lang w:val="en-US"/>
        </w:rPr>
        <w:t xml:space="preserve">Probably Composer can be on this list too. It’s very good tool for managing libraries </w:t>
      </w:r>
      <w:r w:rsidR="00C85678">
        <w:rPr>
          <w:lang w:val="en-US"/>
        </w:rPr>
        <w:t>for</w:t>
      </w:r>
      <w:r>
        <w:rPr>
          <w:lang w:val="en-US"/>
        </w:rPr>
        <w:t xml:space="preserve"> any PHP project.</w:t>
      </w:r>
    </w:p>
    <w:p w14:paraId="4A46F233" w14:textId="77777777" w:rsidR="007776B3" w:rsidRPr="007776B3" w:rsidRDefault="007776B3" w:rsidP="007776B3">
      <w:pPr>
        <w:pStyle w:val="Heading3"/>
        <w:rPr>
          <w:lang w:val="en-US"/>
        </w:rPr>
      </w:pPr>
      <w:r>
        <w:t>Question</w:t>
      </w:r>
      <w:r w:rsidRPr="00722D3B">
        <w:t xml:space="preserve"> </w:t>
      </w:r>
      <w:r w:rsidR="00984658">
        <w:rPr>
          <w:lang w:val="en-US"/>
        </w:rPr>
        <w:t>12</w:t>
      </w:r>
    </w:p>
    <w:p w14:paraId="1EC6781B" w14:textId="77777777" w:rsidR="007776B3" w:rsidRDefault="007776B3" w:rsidP="007776B3">
      <w:pPr>
        <w:rPr>
          <w:lang w:val="en-US"/>
        </w:rPr>
      </w:pPr>
      <w:r w:rsidRPr="004578F2">
        <w:rPr>
          <w:lang w:val="en-US"/>
        </w:rPr>
        <w:t>What sort of work environment (team size, working hours, meeting frequency, etc.) work optimally for you?  How do you like to be managed?</w:t>
      </w:r>
    </w:p>
    <w:p w14:paraId="3EFA54AA" w14:textId="77777777" w:rsidR="00457916" w:rsidRDefault="00457916" w:rsidP="007776B3">
      <w:pPr>
        <w:rPr>
          <w:lang w:val="en-US"/>
        </w:rPr>
      </w:pPr>
    </w:p>
    <w:p w14:paraId="248EC1B8" w14:textId="43867DE5" w:rsidR="00457916" w:rsidRDefault="00404062" w:rsidP="007776B3">
      <w:pPr>
        <w:rPr>
          <w:lang w:val="en-US"/>
        </w:rPr>
      </w:pPr>
      <w:r>
        <w:rPr>
          <w:lang w:val="en-US"/>
        </w:rPr>
        <w:t xml:space="preserve">I’m an introvert and like many books says I don’t like much big open spaces where I need to work. From other side I don’t like if I don’t have some free space near </w:t>
      </w:r>
      <w:r w:rsidR="00292230">
        <w:rPr>
          <w:lang w:val="en-US"/>
        </w:rPr>
        <w:t xml:space="preserve">me (I don’t know how to measure </w:t>
      </w:r>
      <w:r w:rsidR="00D765F4">
        <w:rPr>
          <w:lang w:val="en-US"/>
        </w:rPr>
        <w:t xml:space="preserve">the </w:t>
      </w:r>
      <w:r w:rsidR="00292230">
        <w:rPr>
          <w:lang w:val="en-US"/>
        </w:rPr>
        <w:t xml:space="preserve">space, but if I can touch my coworker or wall without moving and any other effort, I don’t think that is good </w:t>
      </w:r>
      <w:r w:rsidR="00D765F4">
        <w:rPr>
          <w:lang w:val="en-US"/>
        </w:rPr>
        <w:t>thing</w:t>
      </w:r>
      <w:r w:rsidR="00292230">
        <w:rPr>
          <w:lang w:val="en-US"/>
        </w:rPr>
        <w:t>).</w:t>
      </w:r>
    </w:p>
    <w:p w14:paraId="13AA8005" w14:textId="77777777" w:rsidR="00292230" w:rsidRDefault="00292230" w:rsidP="007776B3">
      <w:pPr>
        <w:rPr>
          <w:lang w:val="en-US"/>
        </w:rPr>
      </w:pPr>
    </w:p>
    <w:p w14:paraId="0EFE00EF" w14:textId="16635CD6" w:rsidR="00827896" w:rsidRDefault="00827896" w:rsidP="007776B3">
      <w:pPr>
        <w:rPr>
          <w:lang w:val="en-US"/>
        </w:rPr>
      </w:pPr>
      <w:r>
        <w:rPr>
          <w:lang w:val="en-US"/>
        </w:rPr>
        <w:t xml:space="preserve">I think team of 10 people is good enough. I can work </w:t>
      </w:r>
      <w:r w:rsidR="00D765F4">
        <w:rPr>
          <w:lang w:val="en-US"/>
        </w:rPr>
        <w:t>with</w:t>
      </w:r>
      <w:r>
        <w:rPr>
          <w:lang w:val="en-US"/>
        </w:rPr>
        <w:t xml:space="preserve"> larger team too but </w:t>
      </w:r>
      <w:r w:rsidR="00640169">
        <w:rPr>
          <w:lang w:val="en-US"/>
        </w:rPr>
        <w:t xml:space="preserve">I need more time to be able to perform good. </w:t>
      </w:r>
      <w:r w:rsidR="00D765F4">
        <w:rPr>
          <w:lang w:val="en-US"/>
        </w:rPr>
        <w:t xml:space="preserve">At the first I like to learn more about my coworkers. </w:t>
      </w:r>
    </w:p>
    <w:p w14:paraId="41767E62" w14:textId="77777777" w:rsidR="0036500E" w:rsidRDefault="0036500E" w:rsidP="007776B3">
      <w:pPr>
        <w:rPr>
          <w:lang w:val="en-US"/>
        </w:rPr>
      </w:pPr>
    </w:p>
    <w:p w14:paraId="79DB39DC" w14:textId="026F3A8F" w:rsidR="0036500E" w:rsidRDefault="0036500E" w:rsidP="007776B3">
      <w:pPr>
        <w:rPr>
          <w:lang w:val="en-US"/>
        </w:rPr>
      </w:pPr>
      <w:r>
        <w:rPr>
          <w:lang w:val="en-US"/>
        </w:rPr>
        <w:t xml:space="preserve">I don’t like to going to meetings, so that’s why I would like to have as less as possible. </w:t>
      </w:r>
      <w:r w:rsidR="00002161">
        <w:rPr>
          <w:lang w:val="en-US"/>
        </w:rPr>
        <w:t xml:space="preserve">From other side I don’t believe that is possible to work without meetings. So, maybe… no more </w:t>
      </w:r>
      <w:r w:rsidR="00D765F4">
        <w:rPr>
          <w:lang w:val="en-US"/>
        </w:rPr>
        <w:t xml:space="preserve">than </w:t>
      </w:r>
      <w:r w:rsidR="00002161">
        <w:rPr>
          <w:lang w:val="en-US"/>
        </w:rPr>
        <w:t xml:space="preserve">one time per </w:t>
      </w:r>
      <w:r w:rsidR="00D765F4">
        <w:rPr>
          <w:lang w:val="en-US"/>
        </w:rPr>
        <w:t>week…</w:t>
      </w:r>
    </w:p>
    <w:p w14:paraId="6A4798F7" w14:textId="77777777" w:rsidR="00002161" w:rsidRDefault="00002161" w:rsidP="007776B3">
      <w:pPr>
        <w:rPr>
          <w:lang w:val="en-US"/>
        </w:rPr>
      </w:pPr>
    </w:p>
    <w:p w14:paraId="1DD49627" w14:textId="14C3E7F8" w:rsidR="00223A2B" w:rsidRDefault="00223A2B" w:rsidP="007776B3">
      <w:pPr>
        <w:rPr>
          <w:lang w:val="en-US"/>
        </w:rPr>
      </w:pPr>
      <w:r>
        <w:rPr>
          <w:lang w:val="en-US"/>
        </w:rPr>
        <w:t xml:space="preserve">It </w:t>
      </w:r>
      <w:r w:rsidR="00D765F4">
        <w:rPr>
          <w:lang w:val="en-US"/>
        </w:rPr>
        <w:t xml:space="preserve">would </w:t>
      </w:r>
      <w:r>
        <w:rPr>
          <w:lang w:val="en-US"/>
        </w:rPr>
        <w:t>be awesome to come to the office between 9-10am and sit there next 8 hours (and maybe sometimes more) with a lunch break.</w:t>
      </w:r>
    </w:p>
    <w:p w14:paraId="7F16D7F7" w14:textId="77777777" w:rsidR="007776B3" w:rsidRPr="004578F2" w:rsidRDefault="007776B3" w:rsidP="007776B3">
      <w:pPr>
        <w:pStyle w:val="Heading3"/>
        <w:rPr>
          <w:lang w:val="en-US"/>
        </w:rPr>
      </w:pPr>
      <w:r>
        <w:t>Question</w:t>
      </w:r>
      <w:r w:rsidRPr="00722D3B">
        <w:t xml:space="preserve"> </w:t>
      </w:r>
      <w:r w:rsidR="00984658">
        <w:rPr>
          <w:lang w:val="en-US"/>
        </w:rPr>
        <w:t>13</w:t>
      </w:r>
    </w:p>
    <w:p w14:paraId="2A681C89" w14:textId="3AA6D9BB" w:rsidR="007776B3" w:rsidRDefault="007776B3" w:rsidP="007776B3">
      <w:pPr>
        <w:rPr>
          <w:lang w:val="en-US"/>
        </w:rPr>
      </w:pPr>
      <w:r w:rsidRPr="004578F2">
        <w:rPr>
          <w:lang w:val="en-US"/>
        </w:rPr>
        <w:t>What strengths do you have as a programmer and as a person that you would contribute to Sproing and making great g</w:t>
      </w:r>
      <w:r>
        <w:rPr>
          <w:lang w:val="en-US"/>
        </w:rPr>
        <w:t>ames? What are your weaknesses?</w:t>
      </w:r>
    </w:p>
    <w:p w14:paraId="2DFB9D19" w14:textId="77777777" w:rsidR="00D765F4" w:rsidRDefault="00D765F4" w:rsidP="007776B3">
      <w:pPr>
        <w:rPr>
          <w:lang w:val="en-US"/>
        </w:rPr>
      </w:pPr>
    </w:p>
    <w:p w14:paraId="771B8CB5" w14:textId="77777777" w:rsidR="00CF0982" w:rsidRDefault="00C15662" w:rsidP="007776B3">
      <w:pPr>
        <w:rPr>
          <w:lang w:val="en-US"/>
        </w:rPr>
      </w:pPr>
      <w:r>
        <w:rPr>
          <w:lang w:val="en-US"/>
        </w:rPr>
        <w:t xml:space="preserve">For me it’s not easy thing to describe myself. I don’t believe that I can give any true description. I think that is a case when crowd mind can do a better work… </w:t>
      </w:r>
      <w:r w:rsidR="00CF0982">
        <w:rPr>
          <w:lang w:val="en-US"/>
        </w:rPr>
        <w:t>but here we go…</w:t>
      </w:r>
    </w:p>
    <w:p w14:paraId="76F1ECE5" w14:textId="77777777" w:rsidR="00CF0982" w:rsidRDefault="00CF0982" w:rsidP="007776B3">
      <w:pPr>
        <w:rPr>
          <w:lang w:val="en-US"/>
        </w:rPr>
      </w:pPr>
    </w:p>
    <w:p w14:paraId="3A19F1D2" w14:textId="1AC36061" w:rsidR="00CF0982" w:rsidRDefault="00CF0982" w:rsidP="007776B3">
      <w:pPr>
        <w:rPr>
          <w:lang w:val="en-US"/>
        </w:rPr>
      </w:pPr>
      <w:r>
        <w:rPr>
          <w:lang w:val="en-US"/>
        </w:rPr>
        <w:t xml:space="preserve">I think my weakness and strengths comes from </w:t>
      </w:r>
      <w:r w:rsidR="00D765F4">
        <w:rPr>
          <w:lang w:val="en-US"/>
        </w:rPr>
        <w:t>the</w:t>
      </w:r>
      <w:r>
        <w:rPr>
          <w:lang w:val="en-US"/>
        </w:rPr>
        <w:t xml:space="preserve"> fact that I’m an introvert. I think it’s easier for such person to understand how complex computer programs works </w:t>
      </w:r>
      <w:r w:rsidR="00D765F4">
        <w:rPr>
          <w:lang w:val="en-US"/>
        </w:rPr>
        <w:t xml:space="preserve">without any external help </w:t>
      </w:r>
      <w:r>
        <w:rPr>
          <w:lang w:val="en-US"/>
        </w:rPr>
        <w:t>but it’s harder to express</w:t>
      </w:r>
      <w:r w:rsidR="00F05D00">
        <w:rPr>
          <w:lang w:val="en-US"/>
        </w:rPr>
        <w:t xml:space="preserve"> thoughts</w:t>
      </w:r>
      <w:r>
        <w:rPr>
          <w:lang w:val="en-US"/>
        </w:rPr>
        <w:t xml:space="preserve"> correctly</w:t>
      </w:r>
      <w:r w:rsidR="00F05D00">
        <w:rPr>
          <w:lang w:val="en-US"/>
        </w:rPr>
        <w:t>.</w:t>
      </w:r>
    </w:p>
    <w:p w14:paraId="105EDD09" w14:textId="77777777" w:rsidR="00CF0982" w:rsidRDefault="00CF0982" w:rsidP="007776B3">
      <w:pPr>
        <w:rPr>
          <w:lang w:val="en-US"/>
        </w:rPr>
      </w:pPr>
    </w:p>
    <w:p w14:paraId="22524A49" w14:textId="77777777" w:rsidR="00CF0982" w:rsidRDefault="00CF0982" w:rsidP="007776B3">
      <w:pPr>
        <w:rPr>
          <w:lang w:val="en-US"/>
        </w:rPr>
      </w:pPr>
      <w:r>
        <w:rPr>
          <w:lang w:val="en-US"/>
        </w:rPr>
        <w:t xml:space="preserve">Also I’m INTJ and I think the description of this MBTI type </w:t>
      </w:r>
      <w:r w:rsidR="00EE1F90">
        <w:rPr>
          <w:lang w:val="en-US"/>
        </w:rPr>
        <w:t xml:space="preserve">fits </w:t>
      </w:r>
      <w:r>
        <w:rPr>
          <w:lang w:val="en-US"/>
        </w:rPr>
        <w:t xml:space="preserve">for me </w:t>
      </w:r>
      <w:r w:rsidR="00EE1F90">
        <w:rPr>
          <w:lang w:val="en-US"/>
        </w:rPr>
        <w:t xml:space="preserve">as well. </w:t>
      </w:r>
    </w:p>
    <w:p w14:paraId="49F885D8" w14:textId="77777777" w:rsidR="00EE1F90" w:rsidRDefault="00EE1F90" w:rsidP="007776B3">
      <w:pPr>
        <w:rPr>
          <w:lang w:val="en-US"/>
        </w:rPr>
      </w:pPr>
    </w:p>
    <w:p w14:paraId="5E339991" w14:textId="417F0852" w:rsidR="00EE1F90" w:rsidRDefault="00EE1F90" w:rsidP="00D1238C">
      <w:pPr>
        <w:rPr>
          <w:lang w:val="en-US"/>
        </w:rPr>
      </w:pPr>
      <w:r>
        <w:rPr>
          <w:lang w:val="en-US"/>
        </w:rPr>
        <w:t xml:space="preserve">When I’m doing any task I’m trying to think is there any way I could </w:t>
      </w:r>
      <w:r w:rsidR="00F05D00">
        <w:rPr>
          <w:lang w:val="en-US"/>
        </w:rPr>
        <w:t>improve somehow current project</w:t>
      </w:r>
      <w:r>
        <w:rPr>
          <w:lang w:val="en-US"/>
        </w:rPr>
        <w:t xml:space="preserve">. Maybe some </w:t>
      </w:r>
      <w:r w:rsidR="00D1238C">
        <w:rPr>
          <w:lang w:val="en-US"/>
        </w:rPr>
        <w:t xml:space="preserve">of these thoughts could be useful for </w:t>
      </w:r>
      <w:r w:rsidR="00D1238C" w:rsidRPr="004578F2">
        <w:rPr>
          <w:lang w:val="en-US"/>
        </w:rPr>
        <w:t>Sproing</w:t>
      </w:r>
      <w:r w:rsidR="00D1238C">
        <w:rPr>
          <w:lang w:val="en-US"/>
        </w:rPr>
        <w:t xml:space="preserve"> games? I really don’t know what </w:t>
      </w:r>
      <w:r w:rsidR="00BA68AD">
        <w:rPr>
          <w:lang w:val="en-US"/>
        </w:rPr>
        <w:t>can</w:t>
      </w:r>
      <w:r w:rsidR="00D1238C">
        <w:rPr>
          <w:lang w:val="en-US"/>
        </w:rPr>
        <w:t xml:space="preserve"> I offer for </w:t>
      </w:r>
      <w:r w:rsidR="00D1238C" w:rsidRPr="004578F2">
        <w:rPr>
          <w:lang w:val="en-US"/>
        </w:rPr>
        <w:t>Sproing</w:t>
      </w:r>
      <w:r w:rsidR="00D1238C">
        <w:rPr>
          <w:lang w:val="en-US"/>
        </w:rPr>
        <w:t xml:space="preserve">. I’ll try to do my best </w:t>
      </w:r>
      <w:r w:rsidR="00F05D00">
        <w:rPr>
          <w:lang w:val="en-US"/>
        </w:rPr>
        <w:t>and</w:t>
      </w:r>
      <w:r w:rsidR="00D1238C">
        <w:rPr>
          <w:lang w:val="en-US"/>
        </w:rPr>
        <w:t xml:space="preserve"> see where is </w:t>
      </w:r>
      <w:r w:rsidR="00F05D00">
        <w:rPr>
          <w:lang w:val="en-US"/>
        </w:rPr>
        <w:t xml:space="preserve">everything is </w:t>
      </w:r>
      <w:r w:rsidR="00D1238C">
        <w:rPr>
          <w:lang w:val="en-US"/>
        </w:rPr>
        <w:t>going</w:t>
      </w:r>
      <w:r w:rsidR="000E0D69">
        <w:rPr>
          <w:lang w:val="en-US"/>
        </w:rPr>
        <w:t xml:space="preserve">… Maybe I </w:t>
      </w:r>
      <w:r w:rsidR="00F05D00">
        <w:rPr>
          <w:lang w:val="en-US"/>
        </w:rPr>
        <w:t>could</w:t>
      </w:r>
      <w:r w:rsidR="000E0D69">
        <w:rPr>
          <w:lang w:val="en-US"/>
        </w:rPr>
        <w:t xml:space="preserve"> be for </w:t>
      </w:r>
      <w:r w:rsidR="000E0D69" w:rsidRPr="004578F2">
        <w:rPr>
          <w:lang w:val="en-US"/>
        </w:rPr>
        <w:t>Sproing</w:t>
      </w:r>
      <w:r w:rsidR="000E0D69">
        <w:rPr>
          <w:lang w:val="en-US"/>
        </w:rPr>
        <w:t xml:space="preserve"> a secret ingredient to make all existing games of the company more delicious? </w:t>
      </w:r>
      <w:r w:rsidR="00F05D00">
        <w:rPr>
          <w:lang w:val="en-US"/>
        </w:rPr>
        <w:t>Really, I don’t know…</w:t>
      </w:r>
    </w:p>
    <w:p w14:paraId="7C97314E" w14:textId="77777777" w:rsidR="000E0D69" w:rsidRDefault="000E0D69" w:rsidP="00D1238C">
      <w:pPr>
        <w:rPr>
          <w:lang w:val="en-US"/>
        </w:rPr>
      </w:pPr>
    </w:p>
    <w:p w14:paraId="4F4B712D" w14:textId="003D5CD2" w:rsidR="00A02817" w:rsidRDefault="000E0D69" w:rsidP="00A02817">
      <w:pPr>
        <w:rPr>
          <w:lang w:val="en-US"/>
        </w:rPr>
      </w:pPr>
      <w:r>
        <w:rPr>
          <w:lang w:val="en-US"/>
        </w:rPr>
        <w:lastRenderedPageBreak/>
        <w:t xml:space="preserve">I think I should say, that </w:t>
      </w:r>
      <w:r w:rsidR="005E62FA">
        <w:rPr>
          <w:lang w:val="en-US"/>
        </w:rPr>
        <w:t xml:space="preserve">my English is not perfect (I think you have already noticed from my </w:t>
      </w:r>
      <w:r w:rsidR="00F05D00">
        <w:rPr>
          <w:lang w:val="en-US"/>
        </w:rPr>
        <w:t>all answers</w:t>
      </w:r>
      <w:r w:rsidR="005E62FA">
        <w:rPr>
          <w:lang w:val="en-US"/>
        </w:rPr>
        <w:t>)</w:t>
      </w:r>
      <w:r>
        <w:rPr>
          <w:lang w:val="en-US"/>
        </w:rPr>
        <w:t xml:space="preserve">. </w:t>
      </w:r>
      <w:r w:rsidR="00A02817">
        <w:rPr>
          <w:lang w:val="en-US"/>
        </w:rPr>
        <w:t xml:space="preserve">It’s not my native language and right now I use </w:t>
      </w:r>
      <w:r w:rsidR="00F05D00">
        <w:rPr>
          <w:lang w:val="en-US"/>
        </w:rPr>
        <w:t xml:space="preserve">this language </w:t>
      </w:r>
      <w:r w:rsidR="00A02817">
        <w:rPr>
          <w:lang w:val="en-US"/>
        </w:rPr>
        <w:t>mostly for reading technical texts and news and chatting wi</w:t>
      </w:r>
      <w:r w:rsidR="00F05D00">
        <w:rPr>
          <w:lang w:val="en-US"/>
        </w:rPr>
        <w:t>th others by email or/and Slack, watching TV (Discovery, Travel, CNN, Euronews…)</w:t>
      </w:r>
    </w:p>
    <w:p w14:paraId="1C419E4C" w14:textId="77777777" w:rsidR="00A02817" w:rsidRDefault="00A02817" w:rsidP="00A02817">
      <w:pPr>
        <w:rPr>
          <w:lang w:val="en-US"/>
        </w:rPr>
      </w:pPr>
    </w:p>
    <w:p w14:paraId="1C628003" w14:textId="0170475B" w:rsidR="00A02817" w:rsidRDefault="00A02817" w:rsidP="00A02817">
      <w:pPr>
        <w:rPr>
          <w:lang w:val="en-US"/>
        </w:rPr>
      </w:pPr>
      <w:r>
        <w:rPr>
          <w:lang w:val="en-US"/>
        </w:rPr>
        <w:t>Slack I use mostly for ImpressCMS. And I talk there about ideas and problems with some others developers. And email</w:t>
      </w:r>
      <w:r w:rsidR="00F05D00">
        <w:rPr>
          <w:lang w:val="en-US"/>
        </w:rPr>
        <w:t>s</w:t>
      </w:r>
      <w:r>
        <w:rPr>
          <w:lang w:val="en-US"/>
        </w:rPr>
        <w:t xml:space="preserve"> I use mostly for dealing with press relations between Games.lt and game developers </w:t>
      </w:r>
      <w:r w:rsidR="00F05D00">
        <w:rPr>
          <w:lang w:val="en-US"/>
        </w:rPr>
        <w:t>and</w:t>
      </w:r>
      <w:r>
        <w:rPr>
          <w:lang w:val="en-US"/>
        </w:rPr>
        <w:t xml:space="preserve"> publishers. </w:t>
      </w:r>
      <w:r w:rsidR="005E62FA">
        <w:rPr>
          <w:lang w:val="en-US"/>
        </w:rPr>
        <w:t xml:space="preserve">Usually I’m asking for game copies or review codes for my colleagues. </w:t>
      </w:r>
    </w:p>
    <w:p w14:paraId="09D5A1A0" w14:textId="77777777" w:rsidR="005E62FA" w:rsidRDefault="005E62FA" w:rsidP="00A02817">
      <w:pPr>
        <w:rPr>
          <w:lang w:val="en-US"/>
        </w:rPr>
      </w:pPr>
    </w:p>
    <w:p w14:paraId="63A622E2" w14:textId="1A07904D" w:rsidR="005E62FA" w:rsidRDefault="005E62FA" w:rsidP="00A02817">
      <w:pPr>
        <w:rPr>
          <w:lang w:val="en-US"/>
        </w:rPr>
      </w:pPr>
      <w:r>
        <w:rPr>
          <w:lang w:val="en-US"/>
        </w:rPr>
        <w:t>In any case, I think that my knowledge of English is one of my weakness</w:t>
      </w:r>
      <w:r w:rsidR="00F05D00">
        <w:rPr>
          <w:lang w:val="en-US"/>
        </w:rPr>
        <w:t>es</w:t>
      </w:r>
      <w:r>
        <w:rPr>
          <w:lang w:val="en-US"/>
        </w:rPr>
        <w:t xml:space="preserve">. </w:t>
      </w:r>
    </w:p>
    <w:p w14:paraId="779514EF" w14:textId="77777777" w:rsidR="00B06BB5" w:rsidRDefault="00B06BB5" w:rsidP="00A02817">
      <w:pPr>
        <w:rPr>
          <w:lang w:val="en-US"/>
        </w:rPr>
      </w:pPr>
    </w:p>
    <w:p w14:paraId="2D51170D" w14:textId="77777777" w:rsidR="00B06BB5" w:rsidRDefault="00B06BB5" w:rsidP="00A02817">
      <w:pPr>
        <w:rPr>
          <w:lang w:val="en-US"/>
        </w:rPr>
      </w:pPr>
      <w:r>
        <w:rPr>
          <w:lang w:val="en-US"/>
        </w:rPr>
        <w:t>Also, sometimes I speak like Yoda.</w:t>
      </w:r>
    </w:p>
    <w:p w14:paraId="1AEE1BE0" w14:textId="77777777" w:rsidR="007776B3" w:rsidRPr="004578F2" w:rsidRDefault="007776B3" w:rsidP="007776B3">
      <w:pPr>
        <w:pStyle w:val="Heading3"/>
        <w:rPr>
          <w:lang w:val="en-US"/>
        </w:rPr>
      </w:pPr>
      <w:r>
        <w:t>Question</w:t>
      </w:r>
      <w:r w:rsidRPr="00722D3B">
        <w:t xml:space="preserve"> </w:t>
      </w:r>
      <w:r w:rsidR="00984658">
        <w:rPr>
          <w:lang w:val="en-US"/>
        </w:rPr>
        <w:t>14</w:t>
      </w:r>
    </w:p>
    <w:p w14:paraId="3BB02529" w14:textId="77777777" w:rsidR="007776B3" w:rsidRDefault="007776B3" w:rsidP="007776B3">
      <w:pPr>
        <w:rPr>
          <w:lang w:val="en-US"/>
        </w:rPr>
      </w:pPr>
      <w:r w:rsidRPr="004578F2">
        <w:rPr>
          <w:lang w:val="en-US"/>
        </w:rPr>
        <w:t>What do you think are the biggest challenges for the games industry in the next few years? What kind of strategy do you think Sproing (or a company like Sproing) could use to prosper?</w:t>
      </w:r>
    </w:p>
    <w:p w14:paraId="6F8E65FE" w14:textId="77777777" w:rsidR="00A60692" w:rsidRDefault="00A60692" w:rsidP="007776B3">
      <w:pPr>
        <w:rPr>
          <w:lang w:val="en-US"/>
        </w:rPr>
      </w:pPr>
    </w:p>
    <w:p w14:paraId="44EBA1C8" w14:textId="06AD03C7" w:rsidR="00F961BD" w:rsidRDefault="00A82940" w:rsidP="007776B3">
      <w:pPr>
        <w:rPr>
          <w:lang w:val="en-US"/>
        </w:rPr>
      </w:pPr>
      <w:r w:rsidRPr="00F961BD">
        <w:rPr>
          <w:lang w:val="en-US"/>
        </w:rPr>
        <w:t xml:space="preserve">If I could answer to this question probably I </w:t>
      </w:r>
      <w:r w:rsidR="00F961BD" w:rsidRPr="00F961BD">
        <w:rPr>
          <w:lang w:val="en-US"/>
        </w:rPr>
        <w:t xml:space="preserve">would not work as </w:t>
      </w:r>
      <w:r w:rsidR="00F961BD">
        <w:rPr>
          <w:lang w:val="en-US"/>
        </w:rPr>
        <w:t>developer. Probably I would have own game development company (yeah, most developers have such secret wish) … but here I</w:t>
      </w:r>
      <w:r w:rsidR="00F05D00">
        <w:rPr>
          <w:lang w:val="en-US"/>
        </w:rPr>
        <w:t xml:space="preserve"> a</w:t>
      </w:r>
      <w:r w:rsidR="00F961BD">
        <w:rPr>
          <w:lang w:val="en-US"/>
        </w:rPr>
        <w:t>m searching for some next awesome place to work… so I’ll try to answer…</w:t>
      </w:r>
    </w:p>
    <w:p w14:paraId="1EAA4DB3" w14:textId="77777777" w:rsidR="00F961BD" w:rsidRDefault="00F961BD" w:rsidP="007776B3">
      <w:pPr>
        <w:rPr>
          <w:lang w:val="en-US"/>
        </w:rPr>
      </w:pPr>
    </w:p>
    <w:p w14:paraId="06738FEB" w14:textId="3ECB7362" w:rsidR="006655EE" w:rsidRDefault="00615EE9" w:rsidP="007776B3">
      <w:pPr>
        <w:rPr>
          <w:lang w:val="en-US"/>
        </w:rPr>
      </w:pPr>
      <w:r>
        <w:rPr>
          <w:lang w:val="en-US"/>
        </w:rPr>
        <w:t xml:space="preserve">I think the biggest challenge is to stay on the market by creating such games that players would love to play and would like share with friends. It’s hard to create good looking game but it’s much harder to create something that players would love </w:t>
      </w:r>
      <w:r w:rsidR="00510FD6">
        <w:rPr>
          <w:lang w:val="en-US"/>
        </w:rPr>
        <w:t>it and share it with others.</w:t>
      </w:r>
      <w:r>
        <w:rPr>
          <w:lang w:val="en-US"/>
        </w:rPr>
        <w:t xml:space="preserve"> </w:t>
      </w:r>
    </w:p>
    <w:p w14:paraId="1A64CD37" w14:textId="77777777" w:rsidR="006655EE" w:rsidRDefault="006655EE" w:rsidP="007776B3">
      <w:pPr>
        <w:rPr>
          <w:lang w:val="en-US"/>
        </w:rPr>
      </w:pPr>
    </w:p>
    <w:p w14:paraId="28217C37" w14:textId="1E164667" w:rsidR="00F961BD" w:rsidRPr="00F82D55" w:rsidRDefault="006655EE" w:rsidP="00F82D55">
      <w:r>
        <w:rPr>
          <w:lang w:val="en-US"/>
        </w:rPr>
        <w:t>A</w:t>
      </w:r>
      <w:r w:rsidR="00615EE9">
        <w:rPr>
          <w:lang w:val="en-US"/>
        </w:rPr>
        <w:t xml:space="preserve"> good example of this issue is what happened to </w:t>
      </w:r>
      <w:r w:rsidR="00615EE9" w:rsidRPr="00F82D55">
        <w:t>Rovio. They tried a number of times to create another successful game but for some reason players wanted just another Angry Birds.</w:t>
      </w:r>
    </w:p>
    <w:p w14:paraId="27A71D87" w14:textId="77777777" w:rsidR="006655EE" w:rsidRPr="00F82D55" w:rsidRDefault="006655EE" w:rsidP="00F82D55"/>
    <w:p w14:paraId="51248BD3" w14:textId="5D8675AB" w:rsidR="00EA4F75" w:rsidRDefault="006655EE" w:rsidP="00F82D55">
      <w:r w:rsidRPr="00F82D55">
        <w:t xml:space="preserve">Another challenge is </w:t>
      </w:r>
      <w:r w:rsidR="00EA4F75">
        <w:t xml:space="preserve">how </w:t>
      </w:r>
      <w:r w:rsidR="00150589">
        <w:t>to stay on company manage</w:t>
      </w:r>
      <w:bookmarkStart w:id="0" w:name="_GoBack"/>
      <w:bookmarkEnd w:id="0"/>
      <w:r w:rsidR="00150589">
        <w:t>ment track</w:t>
      </w:r>
      <w:r w:rsidR="00EA4F75">
        <w:t xml:space="preserve">. </w:t>
      </w:r>
      <w:r w:rsidR="00150589">
        <w:t xml:space="preserve">Always there are many new waves of methods, technologies. </w:t>
      </w:r>
      <w:r w:rsidR="00510FD6">
        <w:t>It’s not easy to choos</w:t>
      </w:r>
      <w:r w:rsidR="000E0D69">
        <w:t xml:space="preserve">e and update correct ones that makes all workers happier and better. I think good balance in this area is a key to unlock doors for better results overall. </w:t>
      </w:r>
    </w:p>
    <w:p w14:paraId="0214F7F2" w14:textId="77777777" w:rsidR="000E0D69" w:rsidRPr="00F82D55" w:rsidRDefault="000E0D69" w:rsidP="00F82D55"/>
    <w:p w14:paraId="7978ADAB" w14:textId="77777777" w:rsidR="00F74415" w:rsidRPr="00871E7B" w:rsidRDefault="00F74415" w:rsidP="00F74415">
      <w:pPr>
        <w:rPr>
          <w:rStyle w:val="Emphasis"/>
        </w:rPr>
      </w:pPr>
      <w:r w:rsidRPr="00871E7B">
        <w:rPr>
          <w:rStyle w:val="Emphasis"/>
        </w:rPr>
        <w:t>That’s it! Thanks for filling out the questionnaire!</w:t>
      </w:r>
    </w:p>
    <w:p w14:paraId="25AB6027" w14:textId="77777777" w:rsidR="00F74415" w:rsidRPr="00871E7B" w:rsidRDefault="00F74415" w:rsidP="00F74415">
      <w:pPr>
        <w:rPr>
          <w:rStyle w:val="Emphasis"/>
        </w:rPr>
      </w:pPr>
      <w:r w:rsidRPr="00871E7B">
        <w:rPr>
          <w:rStyle w:val="Emphasis"/>
        </w:rPr>
        <w:t xml:space="preserve">n case you didn’t provide us with this information already, please make sure we’ve received your full CV, as well as a letter describing why you would like to work at Sproing and what you believe you can add to our team. </w:t>
      </w:r>
    </w:p>
    <w:sectPr w:rsidR="00F74415" w:rsidRPr="00871E7B" w:rsidSect="00191C2E">
      <w:headerReference w:type="even" r:id="rId7"/>
      <w:headerReference w:type="default" r:id="rId8"/>
      <w:footerReference w:type="even" r:id="rId9"/>
      <w:footerReference w:type="default" r:id="rId10"/>
      <w:headerReference w:type="first" r:id="rId11"/>
      <w:footerReference w:type="first" r:id="rId12"/>
      <w:pgSz w:w="11907" w:h="16839" w:code="9"/>
      <w:pgMar w:top="2244" w:right="1134" w:bottom="1134" w:left="1418" w:header="1701" w:footer="226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1C515" w14:textId="77777777" w:rsidR="003C3D7F" w:rsidRDefault="003C3D7F" w:rsidP="00A56DFA">
      <w:r>
        <w:separator/>
      </w:r>
    </w:p>
  </w:endnote>
  <w:endnote w:type="continuationSeparator" w:id="0">
    <w:p w14:paraId="14427113" w14:textId="77777777" w:rsidR="003C3D7F" w:rsidRDefault="003C3D7F" w:rsidP="00A56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Rg">
    <w:charset w:val="00"/>
    <w:family w:val="auto"/>
    <w:pitch w:val="variable"/>
    <w:sig w:usb0="A00002EF" w:usb1="5000E0FB" w:usb2="00000000" w:usb3="00000000" w:csb0="0000019F" w:csb1="00000000"/>
    <w:embedRegular r:id="rId1" w:fontKey="{CC14D7BC-2E9B-416E-944A-1434DAB20AD2}"/>
    <w:embedBold r:id="rId2" w:fontKey="{30990349-FF4B-4D06-9409-8E44E6D14C0B}"/>
    <w:embedItalic r:id="rId3" w:fontKey="{971FA2C5-464C-47DC-BBEE-EC3EDF783FDD}"/>
  </w:font>
  <w:font w:name="Verdana">
    <w:panose1 w:val="020B0604030504040204"/>
    <w:charset w:val="BA"/>
    <w:family w:val="swiss"/>
    <w:pitch w:val="variable"/>
    <w:sig w:usb0="A10006FF" w:usb1="4000205B" w:usb2="00000010" w:usb3="00000000" w:csb0="0000019F" w:csb1="00000000"/>
    <w:embedRegular r:id="rId4" w:fontKey="{47935CEE-954E-4752-B680-5BE6B89D9151}"/>
  </w:font>
  <w:font w:name="Arial">
    <w:panose1 w:val="020B0604020202020204"/>
    <w:charset w:val="BA"/>
    <w:family w:val="swiss"/>
    <w:pitch w:val="variable"/>
    <w:sig w:usb0="E0002EFF" w:usb1="C0007843" w:usb2="00000009" w:usb3="00000000" w:csb0="000001FF" w:csb1="00000000"/>
  </w:font>
  <w:font w:name="Calibri">
    <w:panose1 w:val="020F0502020204030204"/>
    <w:charset w:val="BA"/>
    <w:family w:val="swiss"/>
    <w:pitch w:val="variable"/>
    <w:sig w:usb0="E00002FF" w:usb1="4000ACFF" w:usb2="00000001" w:usb3="00000000" w:csb0="0000019F" w:csb1="00000000"/>
    <w:embedRegular r:id="rId5" w:fontKey="{6BD60F46-9C74-4BAE-94F1-9432CFF4CDD5}"/>
  </w:font>
  <w:font w:name="Segoe UI">
    <w:panose1 w:val="020B0502040204020203"/>
    <w:charset w:val="BA"/>
    <w:family w:val="swiss"/>
    <w:pitch w:val="variable"/>
    <w:sig w:usb0="E4002EFF" w:usb1="C000E47F" w:usb2="00000009" w:usb3="00000000" w:csb0="000001FF" w:csb1="00000000"/>
    <w:embedRegular r:id="rId6" w:fontKey="{848E1471-A207-4B82-9F98-58C17E71D1B0}"/>
  </w:font>
  <w:font w:name="Helvetica">
    <w:panose1 w:val="020B0604020202020204"/>
    <w:charset w:val="BA"/>
    <w:family w:val="swiss"/>
    <w:pitch w:val="variable"/>
    <w:sig w:usb0="E0002EFF" w:usb1="C0007843" w:usb2="00000009" w:usb3="00000000" w:csb0="000001FF" w:csb1="00000000"/>
    <w:embedRegular r:id="rId7" w:fontKey="{AB78398A-A0A5-4741-8D01-CF550A44456E}"/>
    <w:embedBold r:id="rId8" w:fontKey="{CD157BD4-DB01-4403-BB74-6DB054F20273}"/>
  </w:font>
  <w:font w:name="Proxima Nova Regular">
    <w:altName w:val="Candara"/>
    <w:charset w:val="00"/>
    <w:family w:val="auto"/>
    <w:pitch w:val="variable"/>
    <w:sig w:usb0="00000001" w:usb1="5000E0FB" w:usb2="00000000" w:usb3="00000000" w:csb0="0000019F" w:csb1="00000000"/>
    <w:embedRegular r:id="rId9" w:fontKey="{175AB80F-06EF-4202-B029-41A6F12BFC59}"/>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BA"/>
    <w:family w:val="roman"/>
    <w:pitch w:val="variable"/>
    <w:sig w:usb0="E00002FF" w:usb1="400004FF" w:usb2="00000000" w:usb3="00000000" w:csb0="0000019F" w:csb1="00000000"/>
    <w:embedRegular r:id="rId10" w:fontKey="{0BDEA839-D66B-4D9A-8BE7-726A5CD5E4B7}"/>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0C3A0" w14:textId="77777777" w:rsidR="00910757" w:rsidRDefault="009107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41" w:rightFromText="141" w:vertAnchor="page" w:horzAnchor="page" w:tblpX="807" w:tblpY="15459"/>
      <w:tblW w:w="10437" w:type="dxa"/>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3479"/>
      <w:gridCol w:w="3479"/>
      <w:gridCol w:w="3479"/>
    </w:tblGrid>
    <w:tr w:rsidR="00910757" w14:paraId="4C3A048E" w14:textId="77777777" w:rsidTr="00C4754A">
      <w:trPr>
        <w:trHeight w:val="250"/>
      </w:trPr>
      <w:tc>
        <w:tcPr>
          <w:tcW w:w="3479" w:type="dxa"/>
          <w:vAlign w:val="center"/>
        </w:tcPr>
        <w:p w14:paraId="189AB451" w14:textId="77777777" w:rsidR="00910757" w:rsidRPr="005F6A29" w:rsidRDefault="00910757" w:rsidP="00C4754A">
          <w:pPr>
            <w:rPr>
              <w:rFonts w:ascii="Proxima Nova Regular" w:hAnsi="Proxima Nova Regular"/>
              <w:color w:val="989898"/>
              <w:sz w:val="16"/>
              <w:szCs w:val="16"/>
              <w:lang w:val="de-AT"/>
            </w:rPr>
          </w:pPr>
          <w:r>
            <w:rPr>
              <w:rFonts w:ascii="Proxima Nova Regular" w:hAnsi="Proxima Nova Regular"/>
              <w:color w:val="989898"/>
              <w:sz w:val="16"/>
              <w:szCs w:val="16"/>
              <w:lang w:val="de-AT"/>
            </w:rPr>
            <w:t>Sproing Interac</w:t>
          </w:r>
          <w:r w:rsidRPr="004A34BC">
            <w:rPr>
              <w:rFonts w:ascii="Proxima Nova Regular" w:hAnsi="Proxima Nova Regular"/>
              <w:color w:val="989898"/>
              <w:sz w:val="16"/>
              <w:szCs w:val="16"/>
              <w:lang w:val="de-AT"/>
            </w:rPr>
            <w:t>tive Media GmbH</w:t>
          </w:r>
        </w:p>
      </w:tc>
      <w:tc>
        <w:tcPr>
          <w:tcW w:w="3479" w:type="dxa"/>
          <w:vAlign w:val="center"/>
        </w:tcPr>
        <w:p w14:paraId="0204514F" w14:textId="77777777" w:rsidR="00910757" w:rsidRDefault="00910757" w:rsidP="0002100D">
          <w:pPr>
            <w:rPr>
              <w:rFonts w:cs="Arial"/>
              <w:sz w:val="16"/>
              <w:szCs w:val="16"/>
              <w:lang w:val="en-US"/>
            </w:rPr>
          </w:pPr>
          <w:r w:rsidRPr="0002100D">
            <w:rPr>
              <w:rFonts w:ascii="Proxima Nova Regular" w:hAnsi="Proxima Nova Regular"/>
              <w:color w:val="989898"/>
              <w:sz w:val="16"/>
              <w:szCs w:val="16"/>
              <w:lang w:val="en-US"/>
            </w:rPr>
            <w:t>Phon</w:t>
          </w:r>
          <w:r>
            <w:rPr>
              <w:rFonts w:ascii="Proxima Nova Regular" w:hAnsi="Proxima Nova Regular"/>
              <w:color w:val="989898"/>
              <w:sz w:val="16"/>
              <w:szCs w:val="16"/>
              <w:lang w:val="en-US"/>
            </w:rPr>
            <w:t>e</w:t>
          </w:r>
          <w:r w:rsidRPr="0002100D">
            <w:rPr>
              <w:rFonts w:ascii="Proxima Nova Regular" w:hAnsi="Proxima Nova Regular"/>
              <w:color w:val="989898"/>
              <w:sz w:val="16"/>
              <w:szCs w:val="16"/>
              <w:lang w:val="en-US"/>
            </w:rPr>
            <w:t>: +43 1 6043028</w:t>
          </w:r>
        </w:p>
      </w:tc>
      <w:tc>
        <w:tcPr>
          <w:tcW w:w="3479" w:type="dxa"/>
          <w:vAlign w:val="center"/>
        </w:tcPr>
        <w:p w14:paraId="7AAFFAEB" w14:textId="77777777" w:rsidR="00910757" w:rsidRDefault="00910757" w:rsidP="00C4754A">
          <w:pPr>
            <w:jc w:val="right"/>
            <w:rPr>
              <w:rFonts w:cs="Arial"/>
              <w:sz w:val="16"/>
              <w:szCs w:val="16"/>
              <w:lang w:val="en-US"/>
            </w:rPr>
          </w:pPr>
          <w:r>
            <w:rPr>
              <w:rFonts w:ascii="Proxima Nova Regular" w:hAnsi="Proxima Nova Regular"/>
              <w:color w:val="989898"/>
              <w:sz w:val="16"/>
              <w:szCs w:val="16"/>
              <w:lang w:val="en-US"/>
            </w:rPr>
            <w:t>jobs</w:t>
          </w:r>
          <w:r w:rsidRPr="0002100D">
            <w:rPr>
              <w:rFonts w:ascii="Proxima Nova Regular" w:hAnsi="Proxima Nova Regular"/>
              <w:color w:val="989898"/>
              <w:sz w:val="16"/>
              <w:szCs w:val="16"/>
              <w:lang w:val="en-US"/>
            </w:rPr>
            <w:t>@sproing.com</w:t>
          </w:r>
        </w:p>
      </w:tc>
    </w:tr>
    <w:tr w:rsidR="00910757" w14:paraId="35286571" w14:textId="77777777" w:rsidTr="00C4754A">
      <w:trPr>
        <w:trHeight w:val="250"/>
      </w:trPr>
      <w:tc>
        <w:tcPr>
          <w:tcW w:w="3479" w:type="dxa"/>
          <w:vAlign w:val="center"/>
        </w:tcPr>
        <w:p w14:paraId="68CD9DD1" w14:textId="77777777" w:rsidR="00910757" w:rsidRDefault="00910757" w:rsidP="00C4754A">
          <w:pPr>
            <w:rPr>
              <w:rFonts w:cs="Arial"/>
              <w:sz w:val="16"/>
              <w:szCs w:val="16"/>
              <w:lang w:val="en-US"/>
            </w:rPr>
          </w:pPr>
          <w:r w:rsidRPr="0002100D">
            <w:rPr>
              <w:rFonts w:ascii="Proxima Nova Regular" w:hAnsi="Proxima Nova Regular"/>
              <w:color w:val="989898"/>
              <w:sz w:val="16"/>
              <w:szCs w:val="16"/>
              <w:lang w:val="en-US"/>
            </w:rPr>
            <w:t>Fernkorngasse 10</w:t>
          </w:r>
        </w:p>
      </w:tc>
      <w:tc>
        <w:tcPr>
          <w:tcW w:w="3479" w:type="dxa"/>
          <w:vAlign w:val="center"/>
        </w:tcPr>
        <w:p w14:paraId="332C39C9" w14:textId="77777777" w:rsidR="00910757" w:rsidRDefault="00910757" w:rsidP="00C4754A">
          <w:pPr>
            <w:rPr>
              <w:rFonts w:cs="Arial"/>
              <w:sz w:val="16"/>
              <w:szCs w:val="16"/>
              <w:lang w:val="en-US"/>
            </w:rPr>
          </w:pPr>
          <w:r w:rsidRPr="0002100D">
            <w:rPr>
              <w:rFonts w:ascii="Proxima Nova Regular" w:hAnsi="Proxima Nova Regular"/>
              <w:color w:val="989898"/>
              <w:sz w:val="16"/>
              <w:szCs w:val="16"/>
              <w:lang w:val="en-US"/>
            </w:rPr>
            <w:t>Fax: +43 1 6043028 – 50</w:t>
          </w:r>
        </w:p>
      </w:tc>
      <w:tc>
        <w:tcPr>
          <w:tcW w:w="3479" w:type="dxa"/>
          <w:vAlign w:val="center"/>
        </w:tcPr>
        <w:p w14:paraId="42B1AC36" w14:textId="77777777" w:rsidR="00910757" w:rsidRDefault="00910757" w:rsidP="00C4754A">
          <w:pPr>
            <w:jc w:val="right"/>
            <w:rPr>
              <w:rFonts w:cs="Arial"/>
              <w:sz w:val="16"/>
              <w:szCs w:val="16"/>
              <w:lang w:val="en-US"/>
            </w:rPr>
          </w:pPr>
        </w:p>
      </w:tc>
    </w:tr>
    <w:tr w:rsidR="00910757" w14:paraId="6645B9BC" w14:textId="77777777" w:rsidTr="00C4754A">
      <w:trPr>
        <w:trHeight w:val="250"/>
      </w:trPr>
      <w:tc>
        <w:tcPr>
          <w:tcW w:w="3479" w:type="dxa"/>
          <w:vAlign w:val="center"/>
        </w:tcPr>
        <w:p w14:paraId="69C86103" w14:textId="77777777" w:rsidR="00910757" w:rsidRDefault="00910757" w:rsidP="00C4754A">
          <w:pPr>
            <w:rPr>
              <w:rFonts w:cs="Arial"/>
              <w:sz w:val="16"/>
              <w:szCs w:val="16"/>
              <w:lang w:val="en-US"/>
            </w:rPr>
          </w:pPr>
          <w:r w:rsidRPr="0002100D">
            <w:rPr>
              <w:rFonts w:ascii="Proxima Nova Regular" w:hAnsi="Proxima Nova Regular"/>
              <w:color w:val="989898"/>
              <w:sz w:val="16"/>
              <w:szCs w:val="16"/>
              <w:lang w:val="en-US"/>
            </w:rPr>
            <w:t>A- 1100 Wien</w:t>
          </w:r>
        </w:p>
      </w:tc>
      <w:tc>
        <w:tcPr>
          <w:tcW w:w="3479" w:type="dxa"/>
          <w:vAlign w:val="center"/>
        </w:tcPr>
        <w:p w14:paraId="473E9C70" w14:textId="77777777" w:rsidR="00910757" w:rsidRDefault="00910757" w:rsidP="00C4754A">
          <w:pPr>
            <w:rPr>
              <w:rFonts w:cs="Arial"/>
              <w:sz w:val="16"/>
              <w:szCs w:val="16"/>
              <w:lang w:val="en-US"/>
            </w:rPr>
          </w:pPr>
        </w:p>
      </w:tc>
      <w:tc>
        <w:tcPr>
          <w:tcW w:w="3479" w:type="dxa"/>
          <w:vAlign w:val="center"/>
        </w:tcPr>
        <w:p w14:paraId="48044130" w14:textId="77777777" w:rsidR="00910757" w:rsidRDefault="00910757" w:rsidP="00C4754A">
          <w:pPr>
            <w:rPr>
              <w:rFonts w:cs="Arial"/>
              <w:sz w:val="16"/>
              <w:szCs w:val="16"/>
              <w:lang w:val="en-US"/>
            </w:rPr>
          </w:pPr>
        </w:p>
      </w:tc>
    </w:tr>
  </w:tbl>
  <w:p w14:paraId="1BF33F56" w14:textId="77777777" w:rsidR="00910757" w:rsidRPr="0002100D" w:rsidRDefault="00910757" w:rsidP="008D6337">
    <w:pPr>
      <w:pStyle w:val="Heading2"/>
      <w:jc w:val="center"/>
      <w:rPr>
        <w:b w:val="0"/>
        <w:color w:val="7F7F7F"/>
        <w:sz w:val="16"/>
        <w:szCs w:val="16"/>
        <w:lang w:val="en-US"/>
      </w:rPr>
    </w:pPr>
    <w:r>
      <w:rPr>
        <w:b w:val="0"/>
        <w:noProof/>
        <w:color w:val="7F7F7F"/>
        <w:sz w:val="16"/>
        <w:szCs w:val="16"/>
        <w:lang w:val="lt-LT" w:eastAsia="lt-LT"/>
      </w:rPr>
      <w:drawing>
        <wp:anchor distT="0" distB="0" distL="114300" distR="114300" simplePos="0" relativeHeight="251657728" behindDoc="1" locked="0" layoutInCell="1" allowOverlap="1" wp14:anchorId="37705B81" wp14:editId="29407BB6">
          <wp:simplePos x="0" y="0"/>
          <wp:positionH relativeFrom="column">
            <wp:posOffset>-358140</wp:posOffset>
          </wp:positionH>
          <wp:positionV relativeFrom="paragraph">
            <wp:posOffset>229235</wp:posOffset>
          </wp:positionV>
          <wp:extent cx="6477000" cy="301625"/>
          <wp:effectExtent l="0" t="0" r="0" b="3175"/>
          <wp:wrapNone/>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1">
                    <a:extLst>
                      <a:ext uri="{28A0092B-C50C-407E-A947-70E740481C1C}">
                        <a14:useLocalDpi xmlns:a14="http://schemas.microsoft.com/office/drawing/2010/main" val="0"/>
                      </a:ext>
                    </a:extLst>
                  </a:blip>
                  <a:stretch>
                    <a:fillRect/>
                  </a:stretch>
                </pic:blipFill>
                <pic:spPr>
                  <a:xfrm>
                    <a:off x="0" y="0"/>
                    <a:ext cx="6477000" cy="301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1C7EF" w14:textId="77777777" w:rsidR="00910757" w:rsidRDefault="00910757" w:rsidP="005525D0">
    <w:pPr>
      <w:pStyle w:val="Footer"/>
      <w:tabs>
        <w:tab w:val="clear" w:pos="4536"/>
        <w:tab w:val="clear" w:pos="9072"/>
        <w:tab w:val="left" w:pos="3450"/>
      </w:tabs>
      <w:rPr>
        <w:lang w:val="de-AT"/>
      </w:rPr>
    </w:pPr>
    <w:r>
      <w:rPr>
        <w:rFonts w:cs="Arial"/>
        <w:noProof/>
        <w:sz w:val="16"/>
        <w:szCs w:val="16"/>
        <w:lang w:val="de-DE" w:eastAsia="de-DE"/>
      </w:rPr>
      <w:t xml:space="preserve"> </w:t>
    </w:r>
  </w:p>
  <w:tbl>
    <w:tblPr>
      <w:tblStyle w:val="TableGrid"/>
      <w:tblpPr w:leftFromText="141" w:rightFromText="141" w:vertAnchor="page" w:horzAnchor="page" w:tblpX="807" w:tblpY="15459"/>
      <w:tblW w:w="10437" w:type="dxa"/>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3479"/>
      <w:gridCol w:w="3479"/>
      <w:gridCol w:w="3479"/>
    </w:tblGrid>
    <w:tr w:rsidR="00910757" w:rsidRPr="00EE6803" w14:paraId="091D2871" w14:textId="77777777" w:rsidTr="0009532E">
      <w:trPr>
        <w:trHeight w:val="250"/>
      </w:trPr>
      <w:tc>
        <w:tcPr>
          <w:tcW w:w="3479" w:type="dxa"/>
          <w:vAlign w:val="center"/>
        </w:tcPr>
        <w:p w14:paraId="48200B2B" w14:textId="77777777" w:rsidR="00910757" w:rsidRDefault="00910757" w:rsidP="0009532E">
          <w:pPr>
            <w:rPr>
              <w:rFonts w:cs="Arial"/>
              <w:sz w:val="16"/>
              <w:szCs w:val="16"/>
              <w:lang w:val="en-US"/>
            </w:rPr>
          </w:pPr>
          <w:r>
            <w:rPr>
              <w:rFonts w:ascii="Proxima Nova Regular" w:hAnsi="Proxima Nova Regular"/>
              <w:color w:val="989898"/>
              <w:sz w:val="16"/>
              <w:szCs w:val="16"/>
              <w:lang w:val="de-AT"/>
            </w:rPr>
            <w:t>Sproing Interac</w:t>
          </w:r>
          <w:r w:rsidRPr="004A34BC">
            <w:rPr>
              <w:rFonts w:ascii="Proxima Nova Regular" w:hAnsi="Proxima Nova Regular"/>
              <w:color w:val="989898"/>
              <w:sz w:val="16"/>
              <w:szCs w:val="16"/>
              <w:lang w:val="de-AT"/>
            </w:rPr>
            <w:t>tive Media GmbH</w:t>
          </w:r>
        </w:p>
      </w:tc>
      <w:tc>
        <w:tcPr>
          <w:tcW w:w="3479" w:type="dxa"/>
          <w:vAlign w:val="center"/>
        </w:tcPr>
        <w:p w14:paraId="10595E65" w14:textId="77777777" w:rsidR="00910757" w:rsidRPr="00EE6803" w:rsidRDefault="00910757" w:rsidP="0009532E">
          <w:pPr>
            <w:rPr>
              <w:rFonts w:cs="Arial"/>
              <w:sz w:val="16"/>
              <w:szCs w:val="16"/>
              <w:lang w:val="en-US"/>
            </w:rPr>
          </w:pPr>
          <w:r w:rsidRPr="00EE6803">
            <w:rPr>
              <w:rFonts w:ascii="Proxima Nova Regular" w:hAnsi="Proxima Nova Regular"/>
              <w:color w:val="989898"/>
              <w:sz w:val="16"/>
              <w:szCs w:val="16"/>
              <w:lang w:val="en-US"/>
            </w:rPr>
            <w:t>Pho</w:t>
          </w:r>
          <w:r>
            <w:rPr>
              <w:rFonts w:ascii="Proxima Nova Regular" w:hAnsi="Proxima Nova Regular"/>
              <w:color w:val="989898"/>
              <w:sz w:val="16"/>
              <w:szCs w:val="16"/>
              <w:lang w:val="en-US"/>
            </w:rPr>
            <w:t>ne</w:t>
          </w:r>
          <w:r w:rsidRPr="00EE6803">
            <w:rPr>
              <w:rFonts w:ascii="Proxima Nova Regular" w:hAnsi="Proxima Nova Regular"/>
              <w:color w:val="989898"/>
              <w:sz w:val="16"/>
              <w:szCs w:val="16"/>
              <w:lang w:val="en-US"/>
            </w:rPr>
            <w:t>.: +43 1 6043028</w:t>
          </w:r>
        </w:p>
      </w:tc>
      <w:tc>
        <w:tcPr>
          <w:tcW w:w="3479" w:type="dxa"/>
          <w:vAlign w:val="center"/>
        </w:tcPr>
        <w:p w14:paraId="4F870023" w14:textId="77777777" w:rsidR="00910757" w:rsidRPr="00EE6803" w:rsidRDefault="00910757" w:rsidP="0009532E">
          <w:pPr>
            <w:jc w:val="right"/>
            <w:rPr>
              <w:rFonts w:cs="Arial"/>
              <w:sz w:val="16"/>
              <w:szCs w:val="16"/>
              <w:lang w:val="en-US"/>
            </w:rPr>
          </w:pPr>
          <w:r>
            <w:rPr>
              <w:rFonts w:ascii="Proxima Nova Regular" w:hAnsi="Proxima Nova Regular"/>
              <w:color w:val="989898"/>
              <w:sz w:val="16"/>
              <w:szCs w:val="16"/>
              <w:lang w:val="en-US"/>
            </w:rPr>
            <w:t>jobs</w:t>
          </w:r>
          <w:r w:rsidRPr="00EE6803">
            <w:rPr>
              <w:rFonts w:ascii="Proxima Nova Regular" w:hAnsi="Proxima Nova Regular"/>
              <w:color w:val="989898"/>
              <w:sz w:val="16"/>
              <w:szCs w:val="16"/>
              <w:lang w:val="en-US"/>
            </w:rPr>
            <w:t>@sproing.com</w:t>
          </w:r>
        </w:p>
      </w:tc>
    </w:tr>
    <w:tr w:rsidR="00910757" w:rsidRPr="00EE6803" w14:paraId="6BE8D6DA" w14:textId="77777777" w:rsidTr="0009532E">
      <w:trPr>
        <w:trHeight w:val="250"/>
      </w:trPr>
      <w:tc>
        <w:tcPr>
          <w:tcW w:w="3479" w:type="dxa"/>
          <w:vAlign w:val="center"/>
        </w:tcPr>
        <w:p w14:paraId="3EA535D7" w14:textId="77777777" w:rsidR="00910757" w:rsidRPr="00EE6803" w:rsidRDefault="00910757" w:rsidP="0009532E">
          <w:pPr>
            <w:rPr>
              <w:rFonts w:cs="Arial"/>
              <w:sz w:val="16"/>
              <w:szCs w:val="16"/>
              <w:lang w:val="en-US"/>
            </w:rPr>
          </w:pPr>
          <w:r w:rsidRPr="00EE6803">
            <w:rPr>
              <w:rFonts w:ascii="Proxima Nova Regular" w:hAnsi="Proxima Nova Regular"/>
              <w:color w:val="989898"/>
              <w:sz w:val="16"/>
              <w:szCs w:val="16"/>
              <w:lang w:val="en-US"/>
            </w:rPr>
            <w:t>Fernkorngasse 10</w:t>
          </w:r>
        </w:p>
      </w:tc>
      <w:tc>
        <w:tcPr>
          <w:tcW w:w="3479" w:type="dxa"/>
          <w:vAlign w:val="center"/>
        </w:tcPr>
        <w:p w14:paraId="630F5B2F" w14:textId="77777777" w:rsidR="00910757" w:rsidRPr="00EE6803" w:rsidRDefault="00910757" w:rsidP="0009532E">
          <w:pPr>
            <w:rPr>
              <w:rFonts w:cs="Arial"/>
              <w:sz w:val="16"/>
              <w:szCs w:val="16"/>
              <w:lang w:val="en-US"/>
            </w:rPr>
          </w:pPr>
          <w:r w:rsidRPr="00EE6803">
            <w:rPr>
              <w:rFonts w:ascii="Proxima Nova Regular" w:hAnsi="Proxima Nova Regular"/>
              <w:color w:val="989898"/>
              <w:sz w:val="16"/>
              <w:szCs w:val="16"/>
              <w:lang w:val="en-US"/>
            </w:rPr>
            <w:t>Fax: +43 1 6043028 – 50</w:t>
          </w:r>
        </w:p>
      </w:tc>
      <w:tc>
        <w:tcPr>
          <w:tcW w:w="3479" w:type="dxa"/>
          <w:vAlign w:val="center"/>
        </w:tcPr>
        <w:p w14:paraId="5F2A115C" w14:textId="77777777" w:rsidR="00910757" w:rsidRPr="00EE6803" w:rsidRDefault="00910757" w:rsidP="0009532E">
          <w:pPr>
            <w:jc w:val="right"/>
            <w:rPr>
              <w:rFonts w:cs="Arial"/>
              <w:sz w:val="16"/>
              <w:szCs w:val="16"/>
              <w:lang w:val="en-US"/>
            </w:rPr>
          </w:pPr>
        </w:p>
      </w:tc>
    </w:tr>
    <w:tr w:rsidR="00910757" w:rsidRPr="00EE6803" w14:paraId="7AE826A6" w14:textId="77777777" w:rsidTr="0009532E">
      <w:trPr>
        <w:trHeight w:val="250"/>
      </w:trPr>
      <w:tc>
        <w:tcPr>
          <w:tcW w:w="3479" w:type="dxa"/>
          <w:vAlign w:val="center"/>
        </w:tcPr>
        <w:p w14:paraId="5E8760A1" w14:textId="77777777" w:rsidR="00910757" w:rsidRPr="00EE6803" w:rsidRDefault="00910757" w:rsidP="0009532E">
          <w:pPr>
            <w:rPr>
              <w:rFonts w:cs="Arial"/>
              <w:sz w:val="16"/>
              <w:szCs w:val="16"/>
              <w:lang w:val="en-US"/>
            </w:rPr>
          </w:pPr>
          <w:r w:rsidRPr="00EE6803">
            <w:rPr>
              <w:rFonts w:ascii="Proxima Nova Regular" w:hAnsi="Proxima Nova Regular"/>
              <w:color w:val="989898"/>
              <w:sz w:val="16"/>
              <w:szCs w:val="16"/>
              <w:lang w:val="en-US"/>
            </w:rPr>
            <w:t>A- 1100 Wien</w:t>
          </w:r>
        </w:p>
      </w:tc>
      <w:tc>
        <w:tcPr>
          <w:tcW w:w="3479" w:type="dxa"/>
          <w:vAlign w:val="center"/>
        </w:tcPr>
        <w:p w14:paraId="0A92EF03" w14:textId="77777777" w:rsidR="00910757" w:rsidRPr="00EE6803" w:rsidRDefault="00910757" w:rsidP="0009532E">
          <w:pPr>
            <w:rPr>
              <w:rFonts w:cs="Arial"/>
              <w:sz w:val="16"/>
              <w:szCs w:val="16"/>
              <w:lang w:val="en-US"/>
            </w:rPr>
          </w:pPr>
        </w:p>
      </w:tc>
      <w:tc>
        <w:tcPr>
          <w:tcW w:w="3479" w:type="dxa"/>
          <w:vAlign w:val="center"/>
        </w:tcPr>
        <w:p w14:paraId="41E7F67E" w14:textId="77777777" w:rsidR="00910757" w:rsidRPr="00EE6803" w:rsidRDefault="00910757" w:rsidP="0009532E">
          <w:pPr>
            <w:rPr>
              <w:rFonts w:cs="Arial"/>
              <w:sz w:val="16"/>
              <w:szCs w:val="16"/>
              <w:lang w:val="en-US"/>
            </w:rPr>
          </w:pPr>
        </w:p>
      </w:tc>
    </w:tr>
  </w:tbl>
  <w:p w14:paraId="371F9735" w14:textId="77777777" w:rsidR="00910757" w:rsidRPr="00EE6803" w:rsidRDefault="00910757">
    <w:pPr>
      <w:rPr>
        <w:lang w:val="en-US"/>
      </w:rPr>
    </w:pPr>
    <w:r>
      <w:rPr>
        <w:noProof/>
        <w:lang w:val="lt-LT" w:eastAsia="lt-LT"/>
      </w:rPr>
      <w:drawing>
        <wp:anchor distT="0" distB="0" distL="114300" distR="114300" simplePos="0" relativeHeight="251658752" behindDoc="1" locked="0" layoutInCell="1" allowOverlap="1" wp14:anchorId="0076A8A6" wp14:editId="1CAF1B2C">
          <wp:simplePos x="0" y="0"/>
          <wp:positionH relativeFrom="column">
            <wp:posOffset>-358775</wp:posOffset>
          </wp:positionH>
          <wp:positionV relativeFrom="paragraph">
            <wp:posOffset>245110</wp:posOffset>
          </wp:positionV>
          <wp:extent cx="6477635" cy="301625"/>
          <wp:effectExtent l="0" t="0" r="0" b="0"/>
          <wp:wrapNone/>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line.png"/>
                  <pic:cNvPicPr/>
                </pic:nvPicPr>
                <pic:blipFill>
                  <a:blip r:embed="rId1">
                    <a:extLst>
                      <a:ext uri="{28A0092B-C50C-407E-A947-70E740481C1C}">
                        <a14:useLocalDpi xmlns:a14="http://schemas.microsoft.com/office/drawing/2010/main" val="0"/>
                      </a:ext>
                    </a:extLst>
                  </a:blip>
                  <a:stretch>
                    <a:fillRect/>
                  </a:stretch>
                </pic:blipFill>
                <pic:spPr>
                  <a:xfrm>
                    <a:off x="0" y="0"/>
                    <a:ext cx="6477635" cy="301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88B1E" w14:textId="77777777" w:rsidR="003C3D7F" w:rsidRDefault="003C3D7F" w:rsidP="00A56DFA">
      <w:r>
        <w:separator/>
      </w:r>
    </w:p>
  </w:footnote>
  <w:footnote w:type="continuationSeparator" w:id="0">
    <w:p w14:paraId="46FDE6F3" w14:textId="77777777" w:rsidR="003C3D7F" w:rsidRDefault="003C3D7F" w:rsidP="00A56DF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9313" w14:textId="77777777" w:rsidR="00910757" w:rsidRDefault="00510FD6">
    <w:pPr>
      <w:pStyle w:val="Header"/>
    </w:pPr>
    <w:r>
      <w:rPr>
        <w:noProof/>
        <w:lang w:eastAsia="de-DE"/>
      </w:rPr>
      <w:pict w14:anchorId="5EFB7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5079" o:spid="_x0000_s2062" type="#_x0000_t75" style="position:absolute;margin-left:0;margin-top:0;width:595.2pt;height:841.9pt;z-index:-251656704;mso-position-horizontal:center;mso-position-horizontal-relative:margin;mso-position-vertical:center;mso-position-vertical-relative:margin" o:allowincell="f">
          <v:imagedata r:id="rId1" o:title="Rechnung_Background_02"/>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42CD" w14:textId="77777777" w:rsidR="00910757" w:rsidRDefault="0091075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AFC3B" w14:textId="77777777" w:rsidR="00910757" w:rsidRDefault="00910757">
    <w:pPr>
      <w:pStyle w:val="Header"/>
    </w:pPr>
    <w:r w:rsidRPr="000D205D">
      <w:rPr>
        <w:noProof/>
        <w:lang w:val="lt-LT" w:eastAsia="lt-LT"/>
      </w:rPr>
      <w:drawing>
        <wp:anchor distT="0" distB="0" distL="114300" distR="114300" simplePos="0" relativeHeight="251656704" behindDoc="1" locked="0" layoutInCell="1" allowOverlap="1" wp14:anchorId="70EB5C27" wp14:editId="38F39297">
          <wp:simplePos x="0" y="0"/>
          <wp:positionH relativeFrom="column">
            <wp:posOffset>-228600</wp:posOffset>
          </wp:positionH>
          <wp:positionV relativeFrom="paragraph">
            <wp:posOffset>-521970</wp:posOffset>
          </wp:positionV>
          <wp:extent cx="2159440" cy="876294"/>
          <wp:effectExtent l="0" t="0" r="0" b="0"/>
          <wp:wrapNone/>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Kunden:Sproing:Design:Logo:Logo_DW:_FINAL:RGB:JPG:04-horizontal-gradient.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159440" cy="8762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0" distB="0" distL="114300" distR="114300" simplePos="0" relativeHeight="251655680" behindDoc="0" locked="0" layoutInCell="1" allowOverlap="1" wp14:anchorId="70BD40CD" wp14:editId="07417C13">
              <wp:simplePos x="0" y="0"/>
              <wp:positionH relativeFrom="column">
                <wp:posOffset>1981200</wp:posOffset>
              </wp:positionH>
              <wp:positionV relativeFrom="paragraph">
                <wp:posOffset>-65405</wp:posOffset>
              </wp:positionV>
              <wp:extent cx="3962400" cy="0"/>
              <wp:effectExtent l="0" t="0" r="25400" b="25400"/>
              <wp:wrapNone/>
              <wp:docPr id="6" name="Gerade Verbindung 6"/>
              <wp:cNvGraphicFramePr/>
              <a:graphic xmlns:a="http://schemas.openxmlformats.org/drawingml/2006/main">
                <a:graphicData uri="http://schemas.microsoft.com/office/word/2010/wordprocessingShape">
                  <wps:wsp>
                    <wps:cNvCnPr/>
                    <wps:spPr>
                      <a:xfrm>
                        <a:off x="0" y="0"/>
                        <a:ext cx="3962400" cy="0"/>
                      </a:xfrm>
                      <a:prstGeom prst="line">
                        <a:avLst/>
                      </a:prstGeom>
                      <a:ln w="6350" cmpd="sng">
                        <a:solidFill>
                          <a:srgbClr val="4BB138"/>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72827F5" id="Gerade Verbindung 6"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5.15pt" to="46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" strokecolor="#4bb138" strokeweight=".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182BC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94A6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BE29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4400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4DE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340B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DE9B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D282E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2F24B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18CB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FB5DFD"/>
    <w:multiLevelType w:val="hybridMultilevel"/>
    <w:tmpl w:val="FF529B5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AE62DE2"/>
    <w:multiLevelType w:val="hybridMultilevel"/>
    <w:tmpl w:val="C8E0B8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EAC1682"/>
    <w:multiLevelType w:val="hybridMultilevel"/>
    <w:tmpl w:val="58425110"/>
    <w:lvl w:ilvl="0" w:tplc="746A7C00">
      <w:numFmt w:val="bullet"/>
      <w:lvlText w:val="•"/>
      <w:lvlJc w:val="left"/>
      <w:pPr>
        <w:ind w:left="1410" w:hanging="705"/>
      </w:pPr>
      <w:rPr>
        <w:rFonts w:ascii="Proxima Nova Rg" w:eastAsia="Times New Roman" w:hAnsi="Proxima Nova Rg" w:cs="Times New Roman"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3" w15:restartNumberingAfterBreak="0">
    <w:nsid w:val="3FEC05A0"/>
    <w:multiLevelType w:val="hybridMultilevel"/>
    <w:tmpl w:val="DD14EF92"/>
    <w:lvl w:ilvl="0" w:tplc="0C070001">
      <w:start w:val="1"/>
      <w:numFmt w:val="bullet"/>
      <w:lvlText w:val=""/>
      <w:lvlJc w:val="left"/>
      <w:pPr>
        <w:ind w:left="1410" w:hanging="705"/>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4" w15:restartNumberingAfterBreak="0">
    <w:nsid w:val="50797B69"/>
    <w:multiLevelType w:val="hybridMultilevel"/>
    <w:tmpl w:val="6F047C6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676B373F"/>
    <w:multiLevelType w:val="hybridMultilevel"/>
    <w:tmpl w:val="15A6FB2C"/>
    <w:lvl w:ilvl="0" w:tplc="04090001">
      <w:start w:val="1"/>
      <w:numFmt w:val="bullet"/>
      <w:lvlText w:val=""/>
      <w:lvlJc w:val="left"/>
      <w:pPr>
        <w:tabs>
          <w:tab w:val="num" w:pos="720"/>
        </w:tabs>
        <w:ind w:left="720" w:hanging="360"/>
      </w:pPr>
      <w:rPr>
        <w:rFonts w:ascii="Symbol" w:hAnsi="Symbol" w:hint="default"/>
      </w:rPr>
    </w:lvl>
    <w:lvl w:ilvl="1" w:tplc="37FC0F6E">
      <w:numFmt w:val="bullet"/>
      <w:lvlText w:val="-"/>
      <w:lvlJc w:val="left"/>
      <w:pPr>
        <w:tabs>
          <w:tab w:val="num" w:pos="1440"/>
        </w:tabs>
        <w:ind w:left="1440" w:hanging="360"/>
      </w:pPr>
      <w:rPr>
        <w:rFonts w:ascii="Verdana" w:eastAsia="Times New Roman" w:hAnsi="Verdana"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A60455F"/>
    <w:multiLevelType w:val="hybridMultilevel"/>
    <w:tmpl w:val="0144C68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1A46ADA"/>
    <w:multiLevelType w:val="hybridMultilevel"/>
    <w:tmpl w:val="EC02C75E"/>
    <w:lvl w:ilvl="0" w:tplc="6BA400E0">
      <w:start w:val="1"/>
      <w:numFmt w:val="bullet"/>
      <w:lvlText w:val=""/>
      <w:lvlJc w:val="left"/>
      <w:pPr>
        <w:ind w:left="794" w:hanging="397"/>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8" w15:restartNumberingAfterBreak="0">
    <w:nsid w:val="78300CF7"/>
    <w:multiLevelType w:val="hybridMultilevel"/>
    <w:tmpl w:val="894A7E2E"/>
    <w:lvl w:ilvl="0" w:tplc="746A7C00">
      <w:numFmt w:val="bullet"/>
      <w:lvlText w:val="•"/>
      <w:lvlJc w:val="left"/>
      <w:pPr>
        <w:ind w:left="705" w:hanging="705"/>
      </w:pPr>
      <w:rPr>
        <w:rFonts w:ascii="Proxima Nova Rg" w:eastAsia="Times New Roman" w:hAnsi="Proxima Nova Rg" w:cs="Times New Roman"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8"/>
  </w:num>
  <w:num w:numId="14">
    <w:abstractNumId w:val="12"/>
  </w:num>
  <w:num w:numId="15">
    <w:abstractNumId w:val="13"/>
  </w:num>
  <w:num w:numId="16">
    <w:abstractNumId w:val="17"/>
  </w:num>
  <w:num w:numId="17">
    <w:abstractNumId w:val="10"/>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TrueTypeFonts/>
  <w:attachedTemplate r:id="rId1"/>
  <w:defaultTabStop w:val="709"/>
  <w:hyphenationZone w:val="425"/>
  <w:drawingGridHorizontalSpacing w:val="12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D3B"/>
    <w:rsid w:val="00000F21"/>
    <w:rsid w:val="00002161"/>
    <w:rsid w:val="0001366A"/>
    <w:rsid w:val="0002100D"/>
    <w:rsid w:val="00022C19"/>
    <w:rsid w:val="00071EA8"/>
    <w:rsid w:val="000723D7"/>
    <w:rsid w:val="000757DD"/>
    <w:rsid w:val="0009532E"/>
    <w:rsid w:val="000A3B45"/>
    <w:rsid w:val="000A4C04"/>
    <w:rsid w:val="000B4AF3"/>
    <w:rsid w:val="000D205D"/>
    <w:rsid w:val="000D537F"/>
    <w:rsid w:val="000D70A7"/>
    <w:rsid w:val="000E0D69"/>
    <w:rsid w:val="000F3F91"/>
    <w:rsid w:val="00115E3C"/>
    <w:rsid w:val="001371DC"/>
    <w:rsid w:val="0014261A"/>
    <w:rsid w:val="00147C5A"/>
    <w:rsid w:val="00150589"/>
    <w:rsid w:val="00156D90"/>
    <w:rsid w:val="00160EAE"/>
    <w:rsid w:val="00173849"/>
    <w:rsid w:val="001764A7"/>
    <w:rsid w:val="00183657"/>
    <w:rsid w:val="0019029E"/>
    <w:rsid w:val="00191C26"/>
    <w:rsid w:val="00191C2E"/>
    <w:rsid w:val="00192994"/>
    <w:rsid w:val="001936F7"/>
    <w:rsid w:val="001B4CB4"/>
    <w:rsid w:val="001B65BF"/>
    <w:rsid w:val="001C7039"/>
    <w:rsid w:val="001D6E2C"/>
    <w:rsid w:val="001E6F7A"/>
    <w:rsid w:val="00200CA4"/>
    <w:rsid w:val="00200CA5"/>
    <w:rsid w:val="0020181F"/>
    <w:rsid w:val="00203EA8"/>
    <w:rsid w:val="00211726"/>
    <w:rsid w:val="00220359"/>
    <w:rsid w:val="002236A0"/>
    <w:rsid w:val="00223A2B"/>
    <w:rsid w:val="00233549"/>
    <w:rsid w:val="00235341"/>
    <w:rsid w:val="002414B2"/>
    <w:rsid w:val="002415A8"/>
    <w:rsid w:val="00241EB1"/>
    <w:rsid w:val="00253C38"/>
    <w:rsid w:val="0026009E"/>
    <w:rsid w:val="00261914"/>
    <w:rsid w:val="0026293E"/>
    <w:rsid w:val="0027724E"/>
    <w:rsid w:val="002809F9"/>
    <w:rsid w:val="00292230"/>
    <w:rsid w:val="002A037E"/>
    <w:rsid w:val="002C0D5B"/>
    <w:rsid w:val="002E6C6A"/>
    <w:rsid w:val="002F3A2A"/>
    <w:rsid w:val="003015EC"/>
    <w:rsid w:val="00304E84"/>
    <w:rsid w:val="00312B48"/>
    <w:rsid w:val="00316BB1"/>
    <w:rsid w:val="00320100"/>
    <w:rsid w:val="00344E51"/>
    <w:rsid w:val="003462D9"/>
    <w:rsid w:val="00351DF4"/>
    <w:rsid w:val="00356D22"/>
    <w:rsid w:val="00362F5B"/>
    <w:rsid w:val="0036500E"/>
    <w:rsid w:val="00365FF1"/>
    <w:rsid w:val="00367189"/>
    <w:rsid w:val="00372988"/>
    <w:rsid w:val="003A2D39"/>
    <w:rsid w:val="003B5DEE"/>
    <w:rsid w:val="003C3D7F"/>
    <w:rsid w:val="003D0E70"/>
    <w:rsid w:val="003D1D81"/>
    <w:rsid w:val="003D573F"/>
    <w:rsid w:val="00404062"/>
    <w:rsid w:val="00407696"/>
    <w:rsid w:val="0041067A"/>
    <w:rsid w:val="00410A60"/>
    <w:rsid w:val="0042506C"/>
    <w:rsid w:val="0042678F"/>
    <w:rsid w:val="00427A9C"/>
    <w:rsid w:val="00441CC6"/>
    <w:rsid w:val="00456585"/>
    <w:rsid w:val="00457916"/>
    <w:rsid w:val="00463EFE"/>
    <w:rsid w:val="004653F6"/>
    <w:rsid w:val="00475197"/>
    <w:rsid w:val="00483850"/>
    <w:rsid w:val="0049488D"/>
    <w:rsid w:val="004A34BC"/>
    <w:rsid w:val="004B1FC3"/>
    <w:rsid w:val="004B5F2D"/>
    <w:rsid w:val="004C34E7"/>
    <w:rsid w:val="004D60F4"/>
    <w:rsid w:val="004D7743"/>
    <w:rsid w:val="00510FD6"/>
    <w:rsid w:val="005405E8"/>
    <w:rsid w:val="00550E5A"/>
    <w:rsid w:val="005525D0"/>
    <w:rsid w:val="00553C4D"/>
    <w:rsid w:val="005766D3"/>
    <w:rsid w:val="00576B17"/>
    <w:rsid w:val="00591A38"/>
    <w:rsid w:val="00597A56"/>
    <w:rsid w:val="005A1D5F"/>
    <w:rsid w:val="005B77B7"/>
    <w:rsid w:val="005D7C99"/>
    <w:rsid w:val="005E62FA"/>
    <w:rsid w:val="005F4C9D"/>
    <w:rsid w:val="005F563C"/>
    <w:rsid w:val="005F6A29"/>
    <w:rsid w:val="00612A40"/>
    <w:rsid w:val="00615EE9"/>
    <w:rsid w:val="00630D39"/>
    <w:rsid w:val="00640169"/>
    <w:rsid w:val="006471CC"/>
    <w:rsid w:val="006551C0"/>
    <w:rsid w:val="00655EC7"/>
    <w:rsid w:val="00660103"/>
    <w:rsid w:val="006655EE"/>
    <w:rsid w:val="0069623A"/>
    <w:rsid w:val="006A67F4"/>
    <w:rsid w:val="006D12F0"/>
    <w:rsid w:val="006D5C86"/>
    <w:rsid w:val="006F70C0"/>
    <w:rsid w:val="00703F99"/>
    <w:rsid w:val="00722D3B"/>
    <w:rsid w:val="00731216"/>
    <w:rsid w:val="007318CA"/>
    <w:rsid w:val="007378A9"/>
    <w:rsid w:val="007776B3"/>
    <w:rsid w:val="00782EBB"/>
    <w:rsid w:val="007C2D8A"/>
    <w:rsid w:val="007C6792"/>
    <w:rsid w:val="007F7AB0"/>
    <w:rsid w:val="00813A5D"/>
    <w:rsid w:val="00815F19"/>
    <w:rsid w:val="008211AD"/>
    <w:rsid w:val="008212A5"/>
    <w:rsid w:val="00827896"/>
    <w:rsid w:val="00851401"/>
    <w:rsid w:val="008538EB"/>
    <w:rsid w:val="008549DC"/>
    <w:rsid w:val="00857E66"/>
    <w:rsid w:val="00871E7B"/>
    <w:rsid w:val="008749F8"/>
    <w:rsid w:val="008B6DA9"/>
    <w:rsid w:val="008D6337"/>
    <w:rsid w:val="008F0FCF"/>
    <w:rsid w:val="008F49C6"/>
    <w:rsid w:val="00910757"/>
    <w:rsid w:val="0092675C"/>
    <w:rsid w:val="00930400"/>
    <w:rsid w:val="00943AC1"/>
    <w:rsid w:val="00944A18"/>
    <w:rsid w:val="00950753"/>
    <w:rsid w:val="009531D9"/>
    <w:rsid w:val="009564C0"/>
    <w:rsid w:val="00972CEE"/>
    <w:rsid w:val="00972D6D"/>
    <w:rsid w:val="00976D98"/>
    <w:rsid w:val="00976FB0"/>
    <w:rsid w:val="00984479"/>
    <w:rsid w:val="00984658"/>
    <w:rsid w:val="009A0593"/>
    <w:rsid w:val="009A7970"/>
    <w:rsid w:val="009B66E5"/>
    <w:rsid w:val="009B739A"/>
    <w:rsid w:val="009C6D9E"/>
    <w:rsid w:val="009C76F8"/>
    <w:rsid w:val="009D3E1E"/>
    <w:rsid w:val="00A02817"/>
    <w:rsid w:val="00A0773B"/>
    <w:rsid w:val="00A11C10"/>
    <w:rsid w:val="00A17F9A"/>
    <w:rsid w:val="00A26C22"/>
    <w:rsid w:val="00A3050B"/>
    <w:rsid w:val="00A43BDB"/>
    <w:rsid w:val="00A52550"/>
    <w:rsid w:val="00A552B2"/>
    <w:rsid w:val="00A56DFA"/>
    <w:rsid w:val="00A60692"/>
    <w:rsid w:val="00A82940"/>
    <w:rsid w:val="00A9111C"/>
    <w:rsid w:val="00A96292"/>
    <w:rsid w:val="00AA382E"/>
    <w:rsid w:val="00AC0A0E"/>
    <w:rsid w:val="00AC0F64"/>
    <w:rsid w:val="00AC1A45"/>
    <w:rsid w:val="00AC297A"/>
    <w:rsid w:val="00AC438C"/>
    <w:rsid w:val="00AC59C0"/>
    <w:rsid w:val="00AD0980"/>
    <w:rsid w:val="00AE5726"/>
    <w:rsid w:val="00B06BB5"/>
    <w:rsid w:val="00B07F50"/>
    <w:rsid w:val="00B12F5F"/>
    <w:rsid w:val="00B228E7"/>
    <w:rsid w:val="00B27138"/>
    <w:rsid w:val="00B37124"/>
    <w:rsid w:val="00B51353"/>
    <w:rsid w:val="00B555AF"/>
    <w:rsid w:val="00B60156"/>
    <w:rsid w:val="00B613AC"/>
    <w:rsid w:val="00B635A3"/>
    <w:rsid w:val="00B80B8E"/>
    <w:rsid w:val="00B83FD7"/>
    <w:rsid w:val="00B969A8"/>
    <w:rsid w:val="00B97B6E"/>
    <w:rsid w:val="00BA037F"/>
    <w:rsid w:val="00BA0F3D"/>
    <w:rsid w:val="00BA2EFA"/>
    <w:rsid w:val="00BA68AD"/>
    <w:rsid w:val="00BA7A69"/>
    <w:rsid w:val="00BD2169"/>
    <w:rsid w:val="00BD33B6"/>
    <w:rsid w:val="00BF08FF"/>
    <w:rsid w:val="00C03B05"/>
    <w:rsid w:val="00C066E3"/>
    <w:rsid w:val="00C15662"/>
    <w:rsid w:val="00C24B73"/>
    <w:rsid w:val="00C4754A"/>
    <w:rsid w:val="00C56EF3"/>
    <w:rsid w:val="00C715CD"/>
    <w:rsid w:val="00C85678"/>
    <w:rsid w:val="00C95697"/>
    <w:rsid w:val="00CA15A9"/>
    <w:rsid w:val="00CA4043"/>
    <w:rsid w:val="00CC250C"/>
    <w:rsid w:val="00CC2D6A"/>
    <w:rsid w:val="00CC5DB8"/>
    <w:rsid w:val="00CC77F6"/>
    <w:rsid w:val="00CD1696"/>
    <w:rsid w:val="00CE3481"/>
    <w:rsid w:val="00CE4A3D"/>
    <w:rsid w:val="00CF0982"/>
    <w:rsid w:val="00CF131B"/>
    <w:rsid w:val="00D12143"/>
    <w:rsid w:val="00D1238C"/>
    <w:rsid w:val="00D1258B"/>
    <w:rsid w:val="00D145B7"/>
    <w:rsid w:val="00D53D5B"/>
    <w:rsid w:val="00D628E6"/>
    <w:rsid w:val="00D635F7"/>
    <w:rsid w:val="00D7244D"/>
    <w:rsid w:val="00D744D5"/>
    <w:rsid w:val="00D765F4"/>
    <w:rsid w:val="00D91448"/>
    <w:rsid w:val="00D95267"/>
    <w:rsid w:val="00DD6BC7"/>
    <w:rsid w:val="00DD7ABC"/>
    <w:rsid w:val="00DE03FC"/>
    <w:rsid w:val="00DE05FA"/>
    <w:rsid w:val="00DF0EBC"/>
    <w:rsid w:val="00DF1B5F"/>
    <w:rsid w:val="00DF7FA7"/>
    <w:rsid w:val="00E238DD"/>
    <w:rsid w:val="00E44597"/>
    <w:rsid w:val="00E47BFD"/>
    <w:rsid w:val="00E679E5"/>
    <w:rsid w:val="00E67EA3"/>
    <w:rsid w:val="00E7621B"/>
    <w:rsid w:val="00E86B68"/>
    <w:rsid w:val="00EA4F75"/>
    <w:rsid w:val="00ED42B2"/>
    <w:rsid w:val="00ED5162"/>
    <w:rsid w:val="00EE1493"/>
    <w:rsid w:val="00EE1F90"/>
    <w:rsid w:val="00EE6803"/>
    <w:rsid w:val="00F05D00"/>
    <w:rsid w:val="00F123CB"/>
    <w:rsid w:val="00F15B28"/>
    <w:rsid w:val="00F2415C"/>
    <w:rsid w:val="00F52F25"/>
    <w:rsid w:val="00F570FB"/>
    <w:rsid w:val="00F74415"/>
    <w:rsid w:val="00F80709"/>
    <w:rsid w:val="00F82D55"/>
    <w:rsid w:val="00F82D74"/>
    <w:rsid w:val="00F961BD"/>
    <w:rsid w:val="00FA047E"/>
    <w:rsid w:val="00FE4CDF"/>
    <w:rsid w:val="00FF256A"/>
    <w:rsid w:val="00FF7026"/>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3"/>
    <o:shapelayout v:ext="edit">
      <o:idmap v:ext="edit" data="1"/>
    </o:shapelayout>
  </w:shapeDefaults>
  <w:decimalSymbol w:val=","/>
  <w:listSeparator w:val=";"/>
  <w14:docId w14:val="06DDC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CA5"/>
    <w:rPr>
      <w:rFonts w:ascii="Proxima Nova Rg" w:eastAsia="Times New Roman" w:hAnsi="Proxima Nova Rg"/>
      <w:sz w:val="22"/>
      <w:szCs w:val="24"/>
      <w:lang w:val="en-GB" w:eastAsia="en-US"/>
    </w:rPr>
  </w:style>
  <w:style w:type="paragraph" w:styleId="Heading1">
    <w:name w:val="heading 1"/>
    <w:basedOn w:val="Normal"/>
    <w:next w:val="Normal"/>
    <w:link w:val="Heading1Char"/>
    <w:uiPriority w:val="99"/>
    <w:qFormat/>
    <w:rsid w:val="00211726"/>
    <w:pPr>
      <w:keepNext/>
      <w:outlineLvl w:val="0"/>
    </w:pPr>
    <w:rPr>
      <w:b/>
      <w:bCs/>
      <w:color w:val="59BB48"/>
      <w:sz w:val="28"/>
      <w:szCs w:val="44"/>
    </w:rPr>
  </w:style>
  <w:style w:type="paragraph" w:styleId="Heading2">
    <w:name w:val="heading 2"/>
    <w:basedOn w:val="Normal"/>
    <w:next w:val="Normal"/>
    <w:link w:val="Heading2Char"/>
    <w:uiPriority w:val="99"/>
    <w:qFormat/>
    <w:rsid w:val="00211726"/>
    <w:pPr>
      <w:keepNext/>
      <w:outlineLvl w:val="1"/>
    </w:pPr>
    <w:rPr>
      <w:rFonts w:cs="Arial"/>
      <w:b/>
      <w:bCs/>
      <w:sz w:val="28"/>
      <w:szCs w:val="20"/>
      <w:lang w:val="de-DE"/>
    </w:rPr>
  </w:style>
  <w:style w:type="paragraph" w:styleId="Heading3">
    <w:name w:val="heading 3"/>
    <w:basedOn w:val="Normal"/>
    <w:next w:val="Normal"/>
    <w:qFormat/>
    <w:rsid w:val="00211726"/>
    <w:pPr>
      <w:keepNext/>
      <w:spacing w:before="240" w:after="60"/>
      <w:outlineLvl w:val="2"/>
    </w:pPr>
    <w:rPr>
      <w:rFonts w:cs="Arial"/>
      <w:b/>
      <w:bCs/>
      <w:sz w:val="24"/>
      <w:szCs w:val="26"/>
    </w:rPr>
  </w:style>
  <w:style w:type="paragraph" w:styleId="Heading4">
    <w:name w:val="heading 4"/>
    <w:basedOn w:val="Normal"/>
    <w:next w:val="Normal"/>
    <w:qFormat/>
    <w:rsid w:val="00CA4043"/>
    <w:pPr>
      <w:keepNext/>
      <w:spacing w:before="240" w:after="60"/>
      <w:outlineLvl w:val="3"/>
    </w:pPr>
    <w:rPr>
      <w:bCs/>
      <w:sz w:val="20"/>
      <w:szCs w:val="28"/>
    </w:rPr>
  </w:style>
  <w:style w:type="paragraph" w:styleId="Heading5">
    <w:name w:val="heading 5"/>
    <w:basedOn w:val="Normal"/>
    <w:next w:val="Normal"/>
    <w:qFormat/>
    <w:rsid w:val="00CA4043"/>
    <w:pPr>
      <w:spacing w:before="240" w:after="60"/>
      <w:outlineLvl w:val="4"/>
    </w:pPr>
    <w:rPr>
      <w:bCs/>
      <w:i/>
      <w:iCs/>
      <w:sz w:val="20"/>
      <w:szCs w:val="26"/>
    </w:rPr>
  </w:style>
  <w:style w:type="paragraph" w:styleId="Heading6">
    <w:name w:val="heading 6"/>
    <w:basedOn w:val="Normal"/>
    <w:next w:val="Normal"/>
    <w:qFormat/>
    <w:rsid w:val="00972CEE"/>
    <w:pPr>
      <w:spacing w:before="240" w:after="60"/>
      <w:outlineLvl w:val="5"/>
    </w:pPr>
    <w:rPr>
      <w:bCs/>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6DFA"/>
    <w:pPr>
      <w:tabs>
        <w:tab w:val="center" w:pos="4536"/>
        <w:tab w:val="right" w:pos="9072"/>
      </w:tabs>
    </w:pPr>
  </w:style>
  <w:style w:type="character" w:customStyle="1" w:styleId="HeaderChar">
    <w:name w:val="Header Char"/>
    <w:basedOn w:val="DefaultParagraphFont"/>
    <w:link w:val="Header"/>
    <w:uiPriority w:val="99"/>
    <w:rsid w:val="00A56DFA"/>
  </w:style>
  <w:style w:type="paragraph" w:styleId="Footer">
    <w:name w:val="footer"/>
    <w:basedOn w:val="Normal"/>
    <w:link w:val="FooterChar"/>
    <w:uiPriority w:val="99"/>
    <w:unhideWhenUsed/>
    <w:rsid w:val="00A56DFA"/>
    <w:pPr>
      <w:tabs>
        <w:tab w:val="center" w:pos="4536"/>
        <w:tab w:val="right" w:pos="9072"/>
      </w:tabs>
    </w:pPr>
  </w:style>
  <w:style w:type="character" w:customStyle="1" w:styleId="FooterChar">
    <w:name w:val="Footer Char"/>
    <w:basedOn w:val="DefaultParagraphFont"/>
    <w:link w:val="Footer"/>
    <w:uiPriority w:val="99"/>
    <w:rsid w:val="00A56DFA"/>
  </w:style>
  <w:style w:type="character" w:customStyle="1" w:styleId="Heading1Char">
    <w:name w:val="Heading 1 Char"/>
    <w:link w:val="Heading1"/>
    <w:uiPriority w:val="99"/>
    <w:rsid w:val="00211726"/>
    <w:rPr>
      <w:rFonts w:ascii="Proxima Nova Rg" w:eastAsia="Times New Roman" w:hAnsi="Proxima Nova Rg"/>
      <w:b/>
      <w:bCs/>
      <w:color w:val="59BB48"/>
      <w:sz w:val="28"/>
      <w:szCs w:val="44"/>
      <w:lang w:val="en-GB" w:eastAsia="en-US"/>
    </w:rPr>
  </w:style>
  <w:style w:type="character" w:customStyle="1" w:styleId="Heading2Char">
    <w:name w:val="Heading 2 Char"/>
    <w:link w:val="Heading2"/>
    <w:uiPriority w:val="99"/>
    <w:rsid w:val="00211726"/>
    <w:rPr>
      <w:rFonts w:ascii="Proxima Nova Rg" w:eastAsia="Times New Roman" w:hAnsi="Proxima Nova Rg" w:cs="Arial"/>
      <w:b/>
      <w:bCs/>
      <w:sz w:val="28"/>
      <w:lang w:val="de-DE" w:eastAsia="en-US"/>
    </w:rPr>
  </w:style>
  <w:style w:type="paragraph" w:styleId="Salutation">
    <w:name w:val="Salutation"/>
    <w:basedOn w:val="Normal"/>
    <w:next w:val="Normal"/>
    <w:link w:val="SalutationChar"/>
    <w:uiPriority w:val="99"/>
    <w:rsid w:val="00A56DFA"/>
  </w:style>
  <w:style w:type="character" w:customStyle="1" w:styleId="SalutationChar">
    <w:name w:val="Salutation Char"/>
    <w:link w:val="Salutation"/>
    <w:uiPriority w:val="99"/>
    <w:rsid w:val="00A56DFA"/>
    <w:rPr>
      <w:rFonts w:ascii="Times New Roman" w:eastAsia="Times New Roman" w:hAnsi="Times New Roman" w:cs="Times New Roman"/>
      <w:sz w:val="24"/>
      <w:szCs w:val="24"/>
      <w:lang w:val="en-GB"/>
    </w:rPr>
  </w:style>
  <w:style w:type="paragraph" w:styleId="NormalWeb">
    <w:name w:val="Normal (Web)"/>
    <w:basedOn w:val="Normal"/>
    <w:rsid w:val="00CD1696"/>
    <w:pPr>
      <w:spacing w:before="100" w:beforeAutospacing="1" w:after="100" w:afterAutospacing="1"/>
    </w:pPr>
  </w:style>
  <w:style w:type="paragraph" w:styleId="BalloonText">
    <w:name w:val="Balloon Text"/>
    <w:basedOn w:val="Normal"/>
    <w:link w:val="BalloonTextChar"/>
    <w:uiPriority w:val="99"/>
    <w:semiHidden/>
    <w:unhideWhenUsed/>
    <w:rsid w:val="004D7743"/>
    <w:rPr>
      <w:rFonts w:ascii="Segoe UI" w:hAnsi="Segoe UI" w:cs="Segoe UI"/>
      <w:szCs w:val="18"/>
    </w:rPr>
  </w:style>
  <w:style w:type="character" w:customStyle="1" w:styleId="BalloonTextChar">
    <w:name w:val="Balloon Text Char"/>
    <w:basedOn w:val="DefaultParagraphFont"/>
    <w:link w:val="BalloonText"/>
    <w:uiPriority w:val="99"/>
    <w:semiHidden/>
    <w:rsid w:val="004D7743"/>
    <w:rPr>
      <w:rFonts w:ascii="Segoe UI" w:eastAsia="Times New Roman" w:hAnsi="Segoe UI" w:cs="Segoe UI"/>
      <w:sz w:val="18"/>
      <w:szCs w:val="18"/>
      <w:lang w:val="en-GB" w:eastAsia="en-US"/>
    </w:rPr>
  </w:style>
  <w:style w:type="table" w:styleId="TableGrid">
    <w:name w:val="Table Grid"/>
    <w:basedOn w:val="TableNormal"/>
    <w:rsid w:val="00D914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5F2D"/>
    <w:pPr>
      <w:ind w:left="720"/>
      <w:contextualSpacing/>
    </w:pPr>
  </w:style>
  <w:style w:type="character" w:styleId="Emphasis">
    <w:name w:val="Emphasis"/>
    <w:basedOn w:val="DefaultParagraphFont"/>
    <w:uiPriority w:val="20"/>
    <w:qFormat/>
    <w:rsid w:val="00871E7B"/>
    <w:rPr>
      <w:i/>
      <w:iCs/>
    </w:rPr>
  </w:style>
  <w:style w:type="character" w:styleId="IntenseEmphasis">
    <w:name w:val="Intense Emphasis"/>
    <w:basedOn w:val="DefaultParagraphFont"/>
    <w:uiPriority w:val="21"/>
    <w:qFormat/>
    <w:rsid w:val="00A60692"/>
    <w:rPr>
      <w:i/>
      <w:iCs/>
      <w:color w:val="4F81BD" w:themeColor="accent1"/>
    </w:rPr>
  </w:style>
  <w:style w:type="character" w:customStyle="1" w:styleId="apple-converted-space">
    <w:name w:val="apple-converted-space"/>
    <w:basedOn w:val="DefaultParagraphFont"/>
    <w:rsid w:val="00615EE9"/>
  </w:style>
  <w:style w:type="character" w:styleId="Strong">
    <w:name w:val="Strong"/>
    <w:basedOn w:val="DefaultParagraphFont"/>
    <w:uiPriority w:val="22"/>
    <w:qFormat/>
    <w:rsid w:val="00312B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61706">
      <w:bodyDiv w:val="1"/>
      <w:marLeft w:val="0"/>
      <w:marRight w:val="0"/>
      <w:marTop w:val="0"/>
      <w:marBottom w:val="0"/>
      <w:divBdr>
        <w:top w:val="none" w:sz="0" w:space="0" w:color="auto"/>
        <w:left w:val="none" w:sz="0" w:space="0" w:color="auto"/>
        <w:bottom w:val="none" w:sz="0" w:space="0" w:color="auto"/>
        <w:right w:val="none" w:sz="0" w:space="0" w:color="auto"/>
      </w:divBdr>
    </w:div>
    <w:div w:id="218983341">
      <w:bodyDiv w:val="1"/>
      <w:marLeft w:val="0"/>
      <w:marRight w:val="0"/>
      <w:marTop w:val="0"/>
      <w:marBottom w:val="0"/>
      <w:divBdr>
        <w:top w:val="none" w:sz="0" w:space="0" w:color="auto"/>
        <w:left w:val="none" w:sz="0" w:space="0" w:color="auto"/>
        <w:bottom w:val="none" w:sz="0" w:space="0" w:color="auto"/>
        <w:right w:val="none" w:sz="0" w:space="0" w:color="auto"/>
      </w:divBdr>
    </w:div>
    <w:div w:id="288124766">
      <w:bodyDiv w:val="1"/>
      <w:marLeft w:val="0"/>
      <w:marRight w:val="0"/>
      <w:marTop w:val="0"/>
      <w:marBottom w:val="0"/>
      <w:divBdr>
        <w:top w:val="none" w:sz="0" w:space="0" w:color="auto"/>
        <w:left w:val="none" w:sz="0" w:space="0" w:color="auto"/>
        <w:bottom w:val="none" w:sz="0" w:space="0" w:color="auto"/>
        <w:right w:val="none" w:sz="0" w:space="0" w:color="auto"/>
      </w:divBdr>
    </w:div>
    <w:div w:id="376394526">
      <w:bodyDiv w:val="1"/>
      <w:marLeft w:val="0"/>
      <w:marRight w:val="0"/>
      <w:marTop w:val="0"/>
      <w:marBottom w:val="0"/>
      <w:divBdr>
        <w:top w:val="none" w:sz="0" w:space="0" w:color="auto"/>
        <w:left w:val="none" w:sz="0" w:space="0" w:color="auto"/>
        <w:bottom w:val="none" w:sz="0" w:space="0" w:color="auto"/>
        <w:right w:val="none" w:sz="0" w:space="0" w:color="auto"/>
      </w:divBdr>
    </w:div>
    <w:div w:id="378288609">
      <w:bodyDiv w:val="1"/>
      <w:marLeft w:val="0"/>
      <w:marRight w:val="0"/>
      <w:marTop w:val="0"/>
      <w:marBottom w:val="0"/>
      <w:divBdr>
        <w:top w:val="none" w:sz="0" w:space="0" w:color="auto"/>
        <w:left w:val="none" w:sz="0" w:space="0" w:color="auto"/>
        <w:bottom w:val="none" w:sz="0" w:space="0" w:color="auto"/>
        <w:right w:val="none" w:sz="0" w:space="0" w:color="auto"/>
      </w:divBdr>
    </w:div>
    <w:div w:id="464811774">
      <w:bodyDiv w:val="1"/>
      <w:marLeft w:val="0"/>
      <w:marRight w:val="0"/>
      <w:marTop w:val="0"/>
      <w:marBottom w:val="0"/>
      <w:divBdr>
        <w:top w:val="none" w:sz="0" w:space="0" w:color="auto"/>
        <w:left w:val="none" w:sz="0" w:space="0" w:color="auto"/>
        <w:bottom w:val="none" w:sz="0" w:space="0" w:color="auto"/>
        <w:right w:val="none" w:sz="0" w:space="0" w:color="auto"/>
      </w:divBdr>
    </w:div>
    <w:div w:id="1145392146">
      <w:bodyDiv w:val="1"/>
      <w:marLeft w:val="0"/>
      <w:marRight w:val="0"/>
      <w:marTop w:val="0"/>
      <w:marBottom w:val="0"/>
      <w:divBdr>
        <w:top w:val="none" w:sz="0" w:space="0" w:color="auto"/>
        <w:left w:val="none" w:sz="0" w:space="0" w:color="auto"/>
        <w:bottom w:val="none" w:sz="0" w:space="0" w:color="auto"/>
        <w:right w:val="none" w:sz="0" w:space="0" w:color="auto"/>
      </w:divBdr>
    </w:div>
    <w:div w:id="1181508514">
      <w:bodyDiv w:val="1"/>
      <w:marLeft w:val="0"/>
      <w:marRight w:val="0"/>
      <w:marTop w:val="0"/>
      <w:marBottom w:val="0"/>
      <w:divBdr>
        <w:top w:val="none" w:sz="0" w:space="0" w:color="auto"/>
        <w:left w:val="none" w:sz="0" w:space="0" w:color="auto"/>
        <w:bottom w:val="none" w:sz="0" w:space="0" w:color="auto"/>
        <w:right w:val="none" w:sz="0" w:space="0" w:color="auto"/>
      </w:divBdr>
    </w:div>
    <w:div w:id="1227884677">
      <w:bodyDiv w:val="1"/>
      <w:marLeft w:val="0"/>
      <w:marRight w:val="0"/>
      <w:marTop w:val="0"/>
      <w:marBottom w:val="0"/>
      <w:divBdr>
        <w:top w:val="none" w:sz="0" w:space="0" w:color="auto"/>
        <w:left w:val="none" w:sz="0" w:space="0" w:color="auto"/>
        <w:bottom w:val="none" w:sz="0" w:space="0" w:color="auto"/>
        <w:right w:val="none" w:sz="0" w:space="0" w:color="auto"/>
      </w:divBdr>
    </w:div>
    <w:div w:id="1368599632">
      <w:bodyDiv w:val="1"/>
      <w:marLeft w:val="0"/>
      <w:marRight w:val="0"/>
      <w:marTop w:val="0"/>
      <w:marBottom w:val="0"/>
      <w:divBdr>
        <w:top w:val="none" w:sz="0" w:space="0" w:color="auto"/>
        <w:left w:val="none" w:sz="0" w:space="0" w:color="auto"/>
        <w:bottom w:val="none" w:sz="0" w:space="0" w:color="auto"/>
        <w:right w:val="none" w:sz="0" w:space="0" w:color="auto"/>
      </w:divBdr>
    </w:div>
    <w:div w:id="1457024806">
      <w:bodyDiv w:val="1"/>
      <w:marLeft w:val="0"/>
      <w:marRight w:val="0"/>
      <w:marTop w:val="0"/>
      <w:marBottom w:val="0"/>
      <w:divBdr>
        <w:top w:val="none" w:sz="0" w:space="0" w:color="auto"/>
        <w:left w:val="none" w:sz="0" w:space="0" w:color="auto"/>
        <w:bottom w:val="none" w:sz="0" w:space="0" w:color="auto"/>
        <w:right w:val="none" w:sz="0" w:space="0" w:color="auto"/>
      </w:divBdr>
    </w:div>
    <w:div w:id="1581598789">
      <w:bodyDiv w:val="1"/>
      <w:marLeft w:val="0"/>
      <w:marRight w:val="0"/>
      <w:marTop w:val="0"/>
      <w:marBottom w:val="0"/>
      <w:divBdr>
        <w:top w:val="none" w:sz="0" w:space="0" w:color="auto"/>
        <w:left w:val="none" w:sz="0" w:space="0" w:color="auto"/>
        <w:bottom w:val="none" w:sz="0" w:space="0" w:color="auto"/>
        <w:right w:val="none" w:sz="0" w:space="0" w:color="auto"/>
      </w:divBdr>
    </w:div>
    <w:div w:id="200901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haudie\Documents\Custom%20Office%20Templates\Sproing%20Questionnaire%20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Sproing Questionnaire Template.dotx</Template>
  <TotalTime>0</TotalTime>
  <Pages>11</Pages>
  <Words>16794</Words>
  <Characters>9573</Characters>
  <Application>Microsoft Office Word</Application>
  <DocSecurity>0</DocSecurity>
  <Lines>79</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2015-04-28T12:08:00Z</dcterms:created>
  <dcterms:modified xsi:type="dcterms:W3CDTF">2015-09-05T19:44:00Z</dcterms:modified>
</cp:coreProperties>
</file>